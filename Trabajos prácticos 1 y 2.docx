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8C35AC" w14:textId="00711062" w:rsidR="00D077E9" w:rsidRDefault="00B93011" w:rsidP="00D70D02">
      <w:pPr>
        <w:rPr>
          <w:noProof/>
        </w:rPr>
      </w:pPr>
      <w:r>
        <w:rPr>
          <w:noProof/>
          <w:lang w:val="en-US"/>
        </w:rPr>
        <w:drawing>
          <wp:anchor distT="0" distB="0" distL="114300" distR="114300" simplePos="0" relativeHeight="251658240" behindDoc="1" locked="0" layoutInCell="1" allowOverlap="1" wp14:anchorId="12E77D33" wp14:editId="06909E6D">
            <wp:simplePos x="0" y="0"/>
            <wp:positionH relativeFrom="column">
              <wp:posOffset>-746975</wp:posOffset>
            </wp:positionH>
            <wp:positionV relativeFrom="page">
              <wp:posOffset>-12700</wp:posOffset>
            </wp:positionV>
            <wp:extent cx="7760970" cy="6684010"/>
            <wp:effectExtent l="0" t="0" r="0" b="635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rPr>
        <mc:AlternateContent>
          <mc:Choice Requires="wps">
            <w:drawing>
              <wp:anchor distT="0" distB="0" distL="114300" distR="114300" simplePos="0" relativeHeight="251660288" behindDoc="1" locked="0" layoutInCell="1" allowOverlap="1" wp14:anchorId="6B7C5EC3" wp14:editId="0C8E1FF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FF65A"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0008ACD" w14:textId="77777777" w:rsidTr="00AB02A7">
        <w:trPr>
          <w:trHeight w:val="1894"/>
        </w:trPr>
        <w:tc>
          <w:tcPr>
            <w:tcW w:w="5580" w:type="dxa"/>
            <w:tcBorders>
              <w:top w:val="nil"/>
              <w:left w:val="nil"/>
              <w:bottom w:val="nil"/>
              <w:right w:val="nil"/>
            </w:tcBorders>
          </w:tcPr>
          <w:p w14:paraId="09F3EE84" w14:textId="77777777" w:rsidR="00D077E9" w:rsidRDefault="00D077E9" w:rsidP="00AB02A7">
            <w:pPr>
              <w:rPr>
                <w:noProof/>
              </w:rPr>
            </w:pPr>
            <w:r>
              <w:rPr>
                <w:noProof/>
                <w:lang w:val="en-US"/>
              </w:rPr>
              <mc:AlternateContent>
                <mc:Choice Requires="wps">
                  <w:drawing>
                    <wp:inline distT="0" distB="0" distL="0" distR="0" wp14:anchorId="7C6508AC" wp14:editId="73034D44">
                      <wp:extent cx="3528695" cy="1967024"/>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967024"/>
                              </a:xfrm>
                              <a:prstGeom prst="rect">
                                <a:avLst/>
                              </a:prstGeom>
                              <a:noFill/>
                              <a:ln w="6350">
                                <a:noFill/>
                              </a:ln>
                            </wps:spPr>
                            <wps:txbx>
                              <w:txbxContent>
                                <w:p w14:paraId="499A15D3" w14:textId="77777777" w:rsidR="00253DE6" w:rsidRDefault="00253DE6" w:rsidP="00D077E9">
                                  <w:pPr>
                                    <w:pStyle w:val="Ttulo"/>
                                    <w:spacing w:after="0"/>
                                    <w:rPr>
                                      <w:lang w:bidi="es-ES"/>
                                    </w:rPr>
                                  </w:pPr>
                                  <w:r>
                                    <w:rPr>
                                      <w:lang w:bidi="es-ES"/>
                                    </w:rPr>
                                    <w:t>Metodología de Desarrollo</w:t>
                                  </w:r>
                                </w:p>
                                <w:p w14:paraId="37440962" w14:textId="5C536DE9" w:rsidR="00253DE6" w:rsidRDefault="00253DE6" w:rsidP="00D077E9">
                                  <w:pPr>
                                    <w:pStyle w:val="Ttulo"/>
                                    <w:spacing w:after="0"/>
                                    <w:rPr>
                                      <w:lang w:bidi="es-ES"/>
                                    </w:rPr>
                                  </w:pPr>
                                  <w:r>
                                    <w:rPr>
                                      <w:lang w:bidi="es-ES"/>
                                    </w:rPr>
                                    <w:t>ULP 2022</w:t>
                                  </w:r>
                                </w:p>
                                <w:p w14:paraId="0CF4AD00" w14:textId="77777777" w:rsidR="00B93011" w:rsidRDefault="00B93011" w:rsidP="00B93011">
                                  <w:pPr>
                                    <w:rPr>
                                      <w:noProof/>
                                    </w:rPr>
                                  </w:pPr>
                                  <w:sdt>
                                    <w:sdtPr>
                                      <w:rPr>
                                        <w:noProof/>
                                      </w:rPr>
                                      <w:id w:val="-1740469667"/>
                                      <w:placeholder>
                                        <w:docPart w:val="6DEC8ED3AEDC4759B9C8AF6C1D89C948"/>
                                      </w:placeholder>
                                      <w15:appearance w15:val="hidden"/>
                                    </w:sdtPr>
                                    <w:sdtContent>
                                      <w:r>
                                        <w:rPr>
                                          <w:noProof/>
                                        </w:rPr>
                                        <w:t>Tema 2: Inmobiliaria</w:t>
                                      </w:r>
                                    </w:sdtContent>
                                  </w:sdt>
                                </w:p>
                                <w:p w14:paraId="07AC6B46" w14:textId="77777777" w:rsidR="00B93011" w:rsidRPr="00D86945" w:rsidRDefault="00B93011"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6508AC" id="_x0000_t202" coordsize="21600,21600" o:spt="202" path="m,l,21600r21600,l21600,xe">
                      <v:stroke joinstyle="miter"/>
                      <v:path gradientshapeok="t" o:connecttype="rect"/>
                    </v:shapetype>
                    <v:shape id="Cuadro de texto 8" o:spid="_x0000_s1026" type="#_x0000_t202" style="width:277.85pt;height:15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" filled="f" stroked="f" strokeweight=".5pt">
                      <v:textbox>
                        <w:txbxContent>
                          <w:p w14:paraId="499A15D3" w14:textId="77777777" w:rsidR="00253DE6" w:rsidRDefault="00253DE6" w:rsidP="00D077E9">
                            <w:pPr>
                              <w:pStyle w:val="Ttulo"/>
                              <w:spacing w:after="0"/>
                              <w:rPr>
                                <w:lang w:bidi="es-ES"/>
                              </w:rPr>
                            </w:pPr>
                            <w:r>
                              <w:rPr>
                                <w:lang w:bidi="es-ES"/>
                              </w:rPr>
                              <w:t>Metodología de Desarrollo</w:t>
                            </w:r>
                          </w:p>
                          <w:p w14:paraId="37440962" w14:textId="5C536DE9" w:rsidR="00253DE6" w:rsidRDefault="00253DE6" w:rsidP="00D077E9">
                            <w:pPr>
                              <w:pStyle w:val="Ttulo"/>
                              <w:spacing w:after="0"/>
                              <w:rPr>
                                <w:lang w:bidi="es-ES"/>
                              </w:rPr>
                            </w:pPr>
                            <w:r>
                              <w:rPr>
                                <w:lang w:bidi="es-ES"/>
                              </w:rPr>
                              <w:t>ULP 2022</w:t>
                            </w:r>
                          </w:p>
                          <w:p w14:paraId="0CF4AD00" w14:textId="77777777" w:rsidR="00B93011" w:rsidRDefault="00B93011" w:rsidP="00B93011">
                            <w:pPr>
                              <w:rPr>
                                <w:noProof/>
                              </w:rPr>
                            </w:pPr>
                            <w:sdt>
                              <w:sdtPr>
                                <w:rPr>
                                  <w:noProof/>
                                </w:rPr>
                                <w:id w:val="-1740469667"/>
                                <w:placeholder>
                                  <w:docPart w:val="6DEC8ED3AEDC4759B9C8AF6C1D89C948"/>
                                </w:placeholder>
                                <w15:appearance w15:val="hidden"/>
                              </w:sdtPr>
                              <w:sdtContent>
                                <w:r>
                                  <w:rPr>
                                    <w:noProof/>
                                  </w:rPr>
                                  <w:t>Tema 2: Inmobiliaria</w:t>
                                </w:r>
                              </w:sdtContent>
                            </w:sdt>
                          </w:p>
                          <w:p w14:paraId="07AC6B46" w14:textId="77777777" w:rsidR="00B93011" w:rsidRPr="00D86945" w:rsidRDefault="00B93011" w:rsidP="00D077E9">
                            <w:pPr>
                              <w:pStyle w:val="Ttulo"/>
                              <w:spacing w:after="0"/>
                            </w:pPr>
                          </w:p>
                        </w:txbxContent>
                      </v:textbox>
                      <w10:anchorlock/>
                    </v:shape>
                  </w:pict>
                </mc:Fallback>
              </mc:AlternateContent>
            </w:r>
          </w:p>
          <w:p w14:paraId="6E11E80F" w14:textId="77777777" w:rsidR="00D077E9" w:rsidRDefault="00D077E9" w:rsidP="00AB02A7">
            <w:pPr>
              <w:rPr>
                <w:noProof/>
              </w:rPr>
            </w:pPr>
            <w:r>
              <w:rPr>
                <w:noProof/>
                <w:lang w:val="en-US"/>
              </w:rPr>
              <mc:AlternateContent>
                <mc:Choice Requires="wps">
                  <w:drawing>
                    <wp:inline distT="0" distB="0" distL="0" distR="0" wp14:anchorId="74AE3E2A" wp14:editId="05C6099C">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3B2D2B"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0A8E9947" w14:textId="77777777" w:rsidTr="004E5FEE">
        <w:trPr>
          <w:trHeight w:val="7303"/>
        </w:trPr>
        <w:tc>
          <w:tcPr>
            <w:tcW w:w="5580" w:type="dxa"/>
            <w:tcBorders>
              <w:top w:val="nil"/>
              <w:left w:val="nil"/>
              <w:bottom w:val="nil"/>
              <w:right w:val="nil"/>
            </w:tcBorders>
          </w:tcPr>
          <w:p w14:paraId="6FD99DFB" w14:textId="77777777" w:rsidR="00D077E9" w:rsidRDefault="00D077E9" w:rsidP="00AB02A7">
            <w:pPr>
              <w:rPr>
                <w:noProof/>
              </w:rPr>
            </w:pPr>
          </w:p>
        </w:tc>
      </w:tr>
      <w:tr w:rsidR="00D077E9" w14:paraId="1C0EDA12" w14:textId="77777777" w:rsidTr="00AB02A7">
        <w:trPr>
          <w:trHeight w:val="2438"/>
        </w:trPr>
        <w:tc>
          <w:tcPr>
            <w:tcW w:w="5580" w:type="dxa"/>
            <w:tcBorders>
              <w:top w:val="nil"/>
              <w:left w:val="nil"/>
              <w:bottom w:val="nil"/>
              <w:right w:val="nil"/>
            </w:tcBorders>
          </w:tcPr>
          <w:sdt>
            <w:sdtPr>
              <w:rPr>
                <w:noProof/>
              </w:rPr>
              <w:id w:val="1080870105"/>
              <w:placeholder>
                <w:docPart w:val="311EEE06D1B9475D95E6D0E1A8CEF2D4"/>
              </w:placeholder>
              <w15:appearance w15:val="hidden"/>
            </w:sdtPr>
            <w:sdtContent>
              <w:p w14:paraId="1B9AEC45" w14:textId="2211C8B1" w:rsidR="00D077E9" w:rsidRDefault="00FE5D68" w:rsidP="00AB02A7">
                <w:pPr>
                  <w:rPr>
                    <w:noProof/>
                  </w:rPr>
                </w:pPr>
                <w:r>
                  <w:rPr>
                    <w:rStyle w:val="SubttuloCar"/>
                    <w:b w:val="0"/>
                    <w:lang w:bidi="es-ES"/>
                  </w:rPr>
                  <w:t>Trabajos prácticos 1 y 2</w:t>
                </w:r>
              </w:p>
            </w:sdtContent>
          </w:sdt>
          <w:p w14:paraId="2166E4BE" w14:textId="77777777" w:rsidR="00D077E9" w:rsidRDefault="00D077E9" w:rsidP="00AB02A7">
            <w:pPr>
              <w:rPr>
                <w:noProof/>
                <w:sz w:val="10"/>
                <w:szCs w:val="10"/>
              </w:rPr>
            </w:pPr>
            <w:r w:rsidRPr="00D86945">
              <w:rPr>
                <w:noProof/>
                <w:sz w:val="10"/>
                <w:szCs w:val="10"/>
                <w:lang w:val="en-US"/>
              </w:rPr>
              <mc:AlternateContent>
                <mc:Choice Requires="wps">
                  <w:drawing>
                    <wp:inline distT="0" distB="0" distL="0" distR="0" wp14:anchorId="51AF03FD" wp14:editId="4238E610">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535288"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0362000E" w14:textId="77777777" w:rsidR="00D077E9" w:rsidRDefault="00D077E9" w:rsidP="00AB02A7">
            <w:pPr>
              <w:rPr>
                <w:noProof/>
                <w:sz w:val="10"/>
                <w:szCs w:val="10"/>
              </w:rPr>
            </w:pPr>
          </w:p>
          <w:p w14:paraId="61A8C0F2" w14:textId="77777777" w:rsidR="00D077E9" w:rsidRDefault="00D077E9" w:rsidP="00AB02A7">
            <w:pPr>
              <w:rPr>
                <w:noProof/>
                <w:sz w:val="10"/>
                <w:szCs w:val="10"/>
              </w:rPr>
            </w:pPr>
          </w:p>
          <w:p w14:paraId="4D315CE2" w14:textId="77777777" w:rsidR="00D077E9" w:rsidRDefault="00CF0256" w:rsidP="00AB02A7">
            <w:pPr>
              <w:rPr>
                <w:noProof/>
              </w:rPr>
            </w:pPr>
            <w:r>
              <w:rPr>
                <w:noProof/>
                <w:lang w:bidi="es-ES"/>
              </w:rPr>
              <w:t>Estudiantes</w:t>
            </w:r>
            <w:r w:rsidR="00D077E9" w:rsidRPr="00B231E5">
              <w:rPr>
                <w:noProof/>
                <w:lang w:bidi="es-ES"/>
              </w:rPr>
              <w:t xml:space="preserve">: </w:t>
            </w:r>
            <w:sdt>
              <w:sdtPr>
                <w:rPr>
                  <w:noProof/>
                </w:rPr>
                <w:alias w:val="Su nombre"/>
                <w:tag w:val="Su nombre"/>
                <w:id w:val="-180584491"/>
                <w:placeholder>
                  <w:docPart w:val="B5E39E69B16D4312B92DCB8D9E79A86B"/>
                </w:placeholder>
                <w:dataBinding w:prefixMappings="xmlns:ns0='http://schemas.microsoft.com/office/2006/coverPageProps' " w:xpath="/ns0:CoverPageProperties[1]/ns0:CompanyFax[1]" w:storeItemID="{55AF091B-3C7A-41E3-B477-F2FDAA23CFDA}"/>
                <w15:appearance w15:val="hidden"/>
                <w:text w:multiLine="1"/>
              </w:sdtPr>
              <w:sdtContent>
                <w:r>
                  <w:rPr>
                    <w:noProof/>
                  </w:rPr>
                  <w:t>Franco Ezequiel Albornoz, Patricia Baigorria, Ezequiel Acevedo.</w:t>
                </w:r>
              </w:sdtContent>
            </w:sdt>
          </w:p>
          <w:p w14:paraId="79C52AFB" w14:textId="77777777" w:rsidR="00D077E9" w:rsidRPr="00D86945" w:rsidRDefault="00D077E9" w:rsidP="00AB02A7">
            <w:pPr>
              <w:rPr>
                <w:noProof/>
                <w:sz w:val="10"/>
                <w:szCs w:val="10"/>
              </w:rPr>
            </w:pPr>
          </w:p>
        </w:tc>
      </w:tr>
    </w:tbl>
    <w:p w14:paraId="00D093D3" w14:textId="77777777" w:rsidR="00D077E9" w:rsidRDefault="00CF0256">
      <w:pPr>
        <w:spacing w:after="200"/>
        <w:rPr>
          <w:noProof/>
        </w:rPr>
      </w:pPr>
      <w:r>
        <w:rPr>
          <w:noProof/>
          <w:lang w:val="en-US"/>
        </w:rPr>
        <w:drawing>
          <wp:anchor distT="0" distB="0" distL="114300" distR="114300" simplePos="0" relativeHeight="251661312" behindDoc="0" locked="0" layoutInCell="1" allowOverlap="1" wp14:anchorId="1BDED5E5" wp14:editId="4EC0831D">
            <wp:simplePos x="0" y="0"/>
            <wp:positionH relativeFrom="column">
              <wp:posOffset>5122653</wp:posOffset>
            </wp:positionH>
            <wp:positionV relativeFrom="paragraph">
              <wp:posOffset>7640044</wp:posOffset>
            </wp:positionV>
            <wp:extent cx="1080000" cy="687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20_x_450_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0000" cy="68760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rPr>
        <mc:AlternateContent>
          <mc:Choice Requires="wps">
            <w:drawing>
              <wp:anchor distT="0" distB="0" distL="114300" distR="114300" simplePos="0" relativeHeight="251659264" behindDoc="1" locked="0" layoutInCell="1" allowOverlap="1" wp14:anchorId="4A72CFF8" wp14:editId="31A12E2B">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D6401"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596BB223" w14:textId="77777777" w:rsidR="003307DE" w:rsidRPr="003307DE" w:rsidRDefault="003307DE" w:rsidP="003307DE">
      <w:pPr>
        <w:pStyle w:val="Ttulo3"/>
        <w:rPr>
          <w:noProof/>
        </w:rPr>
      </w:pPr>
      <w:r>
        <w:rPr>
          <w:noProof/>
        </w:rPr>
        <w:lastRenderedPageBreak/>
        <w:t>DESCRIPCIÓN DE LA REALIDAD:</w:t>
      </w:r>
      <w:r>
        <w:rPr>
          <w:noProof/>
        </w:rPr>
        <w:br/>
      </w:r>
    </w:p>
    <w:p w14:paraId="139DD3CA" w14:textId="77777777" w:rsidR="0057766B" w:rsidRPr="00FE5D68" w:rsidRDefault="0057766B" w:rsidP="0057766B">
      <w:pPr>
        <w:shd w:val="clear" w:color="auto" w:fill="FFFFFF"/>
        <w:tabs>
          <w:tab w:val="left" w:pos="1013"/>
        </w:tabs>
        <w:spacing w:after="200" w:line="254" w:lineRule="auto"/>
        <w:ind w:left="360"/>
        <w:jc w:val="both"/>
        <w:rPr>
          <w:rFonts w:ascii="Calibri" w:eastAsia="Calibri" w:hAnsi="Calibri" w:cs="Times New Roman"/>
          <w:color w:val="000000"/>
          <w:sz w:val="24"/>
          <w:szCs w:val="24"/>
          <w:u w:val="single"/>
          <w:lang w:val="es-ES_tradnl"/>
        </w:rPr>
      </w:pPr>
      <w:r w:rsidRPr="00FE5D68">
        <w:rPr>
          <w:rFonts w:ascii="Calibri" w:eastAsia="Calibri" w:hAnsi="Calibri" w:cs="Times New Roman"/>
          <w:color w:val="000000"/>
          <w:sz w:val="24"/>
          <w:szCs w:val="24"/>
          <w:u w:val="single"/>
          <w:lang w:val="es-ES_tradnl"/>
        </w:rPr>
        <w:t>Relaciones</w:t>
      </w:r>
    </w:p>
    <w:p w14:paraId="28D2B584" w14:textId="77777777" w:rsidR="0057766B" w:rsidRPr="00FE5D68" w:rsidRDefault="0057766B" w:rsidP="0057766B">
      <w:pPr>
        <w:pStyle w:val="Prrafodelista"/>
        <w:widowControl w:val="0"/>
        <w:numPr>
          <w:ilvl w:val="0"/>
          <w:numId w:val="3"/>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auto"/>
          <w:sz w:val="24"/>
          <w:szCs w:val="24"/>
          <w:lang w:val="es-ES_tradnl"/>
        </w:rPr>
        <w:t xml:space="preserve">En la </w:t>
      </w:r>
      <w:r w:rsidRPr="00FE5D68">
        <w:rPr>
          <w:rFonts w:ascii="Calibri" w:eastAsia="Calibri" w:hAnsi="Calibri" w:cs="Times New Roman"/>
          <w:b w:val="0"/>
          <w:color w:val="000000"/>
          <w:sz w:val="24"/>
          <w:szCs w:val="24"/>
          <w:lang w:val="es-ES_tradnl"/>
        </w:rPr>
        <w:t xml:space="preserve">inmobiliaria se alquilan </w:t>
      </w:r>
      <w:r w:rsidRPr="00FE5D68">
        <w:rPr>
          <w:rFonts w:ascii="Calibri" w:eastAsia="Calibri" w:hAnsi="Calibri" w:cs="Times New Roman"/>
          <w:color w:val="000000"/>
          <w:sz w:val="24"/>
          <w:szCs w:val="24"/>
          <w:lang w:val="es-ES_tradnl"/>
        </w:rPr>
        <w:t>inmuebles</w:t>
      </w:r>
      <w:r w:rsidRPr="00FE5D68">
        <w:rPr>
          <w:rFonts w:ascii="Calibri" w:eastAsia="Calibri" w:hAnsi="Calibri" w:cs="Times New Roman"/>
          <w:b w:val="0"/>
          <w:color w:val="000000"/>
          <w:sz w:val="24"/>
          <w:szCs w:val="24"/>
          <w:lang w:val="es-ES_tradnl"/>
        </w:rPr>
        <w:t xml:space="preserve"> para un uso tal como departamentos, locales, depósitos, oficinas individuales, etc. </w:t>
      </w:r>
    </w:p>
    <w:p w14:paraId="368A4738" w14:textId="77777777" w:rsidR="0057766B" w:rsidRPr="00FE5D68" w:rsidRDefault="0057766B" w:rsidP="0057766B">
      <w:pPr>
        <w:pStyle w:val="Prrafodelista"/>
        <w:widowControl w:val="0"/>
        <w:numPr>
          <w:ilvl w:val="0"/>
          <w:numId w:val="3"/>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auto"/>
          <w:sz w:val="24"/>
          <w:szCs w:val="24"/>
          <w:lang w:val="es-ES_tradnl"/>
        </w:rPr>
        <w:t>Los</w:t>
      </w:r>
      <w:r w:rsidRPr="00FE5D68">
        <w:rPr>
          <w:rFonts w:ascii="Calibri" w:eastAsia="Calibri" w:hAnsi="Calibri" w:cs="Times New Roman"/>
          <w:b w:val="0"/>
          <w:color w:val="000000"/>
          <w:sz w:val="24"/>
          <w:szCs w:val="24"/>
          <w:lang w:val="es-ES_tradnl"/>
        </w:rPr>
        <w:t xml:space="preserve"> </w:t>
      </w:r>
      <w:r w:rsidRPr="00FE5D68">
        <w:rPr>
          <w:rFonts w:ascii="Calibri" w:eastAsia="Calibri" w:hAnsi="Calibri" w:cs="Times New Roman"/>
          <w:color w:val="000000"/>
          <w:sz w:val="24"/>
          <w:szCs w:val="24"/>
          <w:lang w:val="es-ES_tradnl"/>
        </w:rPr>
        <w:t>propietarios</w:t>
      </w:r>
      <w:r w:rsidRPr="00FE5D68">
        <w:rPr>
          <w:rFonts w:ascii="Calibri" w:eastAsia="Calibri" w:hAnsi="Calibri" w:cs="Times New Roman"/>
          <w:b w:val="0"/>
          <w:color w:val="000000"/>
          <w:sz w:val="24"/>
          <w:szCs w:val="24"/>
          <w:lang w:val="es-ES_tradnl"/>
        </w:rPr>
        <w:t xml:space="preserve"> de los inmuebles los ofrecen a la agencia para que ésta les busque inquilinos y hacer un </w:t>
      </w:r>
      <w:r w:rsidRPr="00FE5D68">
        <w:rPr>
          <w:rFonts w:ascii="Calibri" w:eastAsia="Calibri" w:hAnsi="Calibri" w:cs="Times New Roman"/>
          <w:color w:val="000000"/>
          <w:sz w:val="24"/>
          <w:szCs w:val="24"/>
          <w:lang w:val="es-ES_tradnl"/>
        </w:rPr>
        <w:t>contrato de alquiler</w:t>
      </w:r>
      <w:r w:rsidRPr="00FE5D68">
        <w:rPr>
          <w:rFonts w:ascii="Calibri" w:eastAsia="Calibri" w:hAnsi="Calibri" w:cs="Times New Roman"/>
          <w:b w:val="0"/>
          <w:color w:val="000000"/>
          <w:sz w:val="24"/>
          <w:szCs w:val="24"/>
          <w:lang w:val="es-ES_tradnl"/>
        </w:rPr>
        <w:t xml:space="preserve"> por un tiempo determinado.</w:t>
      </w:r>
    </w:p>
    <w:p w14:paraId="71DB0702" w14:textId="77777777" w:rsidR="0057766B" w:rsidRPr="00FE5D68" w:rsidRDefault="0057766B" w:rsidP="0057766B">
      <w:pPr>
        <w:pStyle w:val="Prrafodelista"/>
        <w:widowControl w:val="0"/>
        <w:numPr>
          <w:ilvl w:val="0"/>
          <w:numId w:val="3"/>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Se sabe que un propietario es dueño de una o varios inmuebles. Cada Inmueble será propiedad de un único propietario.</w:t>
      </w:r>
    </w:p>
    <w:p w14:paraId="7AA8C57E" w14:textId="77777777" w:rsidR="0057766B" w:rsidRPr="00FE5D68" w:rsidRDefault="0057766B" w:rsidP="0057766B">
      <w:pPr>
        <w:pStyle w:val="Prrafodelista"/>
        <w:widowControl w:val="0"/>
        <w:numPr>
          <w:ilvl w:val="0"/>
          <w:numId w:val="3"/>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 xml:space="preserve">Un </w:t>
      </w:r>
      <w:r w:rsidRPr="00FE5D68">
        <w:rPr>
          <w:rFonts w:ascii="Calibri" w:eastAsia="Calibri" w:hAnsi="Calibri" w:cs="Times New Roman"/>
          <w:color w:val="000000"/>
          <w:sz w:val="24"/>
          <w:szCs w:val="24"/>
          <w:lang w:val="es-ES_tradnl"/>
        </w:rPr>
        <w:t>Inquilino</w:t>
      </w:r>
      <w:r w:rsidRPr="00FE5D68">
        <w:rPr>
          <w:rFonts w:ascii="Calibri" w:eastAsia="Calibri" w:hAnsi="Calibri" w:cs="Times New Roman"/>
          <w:b w:val="0"/>
          <w:color w:val="000000"/>
          <w:sz w:val="24"/>
          <w:szCs w:val="24"/>
          <w:lang w:val="es-ES_tradnl"/>
        </w:rPr>
        <w:t xml:space="preserve"> puede llegar a participar de varios contratos de alquiler, pero cada inquilino es único responsable de su contrato.</w:t>
      </w:r>
    </w:p>
    <w:p w14:paraId="37AD7706" w14:textId="77777777" w:rsidR="0057766B" w:rsidRPr="00FE5D68" w:rsidRDefault="0057766B" w:rsidP="0057766B">
      <w:pPr>
        <w:pStyle w:val="Prrafodelista"/>
        <w:widowControl w:val="0"/>
        <w:numPr>
          <w:ilvl w:val="0"/>
          <w:numId w:val="3"/>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 xml:space="preserve">Así mismo, cada contrato de alquiler tiene asociado a un solo </w:t>
      </w:r>
      <w:r w:rsidRPr="00FE5D68">
        <w:rPr>
          <w:rFonts w:ascii="Calibri" w:eastAsia="Calibri" w:hAnsi="Calibri" w:cs="Times New Roman"/>
          <w:color w:val="000000"/>
          <w:sz w:val="24"/>
          <w:szCs w:val="24"/>
          <w:lang w:val="es-ES_tradnl"/>
        </w:rPr>
        <w:t>inmueble</w:t>
      </w:r>
      <w:r w:rsidRPr="00FE5D68">
        <w:rPr>
          <w:rFonts w:ascii="Calibri" w:eastAsia="Calibri" w:hAnsi="Calibri" w:cs="Times New Roman"/>
          <w:b w:val="0"/>
          <w:color w:val="000000"/>
          <w:sz w:val="24"/>
          <w:szCs w:val="24"/>
          <w:lang w:val="es-ES_tradnl"/>
        </w:rPr>
        <w:t xml:space="preserve">. Aunque a lo largo del tiempo ese inmueble aparece varios otros contratos de alquiler no vigentes. </w:t>
      </w:r>
    </w:p>
    <w:p w14:paraId="14BBEB96" w14:textId="77777777" w:rsidR="0057766B" w:rsidRPr="00FE5D68" w:rsidRDefault="0057766B" w:rsidP="0057766B">
      <w:pPr>
        <w:widowControl w:val="0"/>
        <w:shd w:val="clear" w:color="auto" w:fill="FFFFFF"/>
        <w:spacing w:line="259" w:lineRule="auto"/>
        <w:ind w:right="29" w:firstLine="360"/>
        <w:jc w:val="both"/>
        <w:rPr>
          <w:rFonts w:ascii="Calibri" w:eastAsia="Calibri" w:hAnsi="Calibri" w:cs="Times New Roman"/>
          <w:color w:val="000000"/>
          <w:sz w:val="24"/>
          <w:szCs w:val="24"/>
          <w:u w:val="single"/>
          <w:lang w:val="es-ES_tradnl"/>
        </w:rPr>
      </w:pPr>
      <w:r w:rsidRPr="00FE5D68">
        <w:rPr>
          <w:rFonts w:ascii="Calibri" w:eastAsia="Calibri" w:hAnsi="Calibri" w:cs="Times New Roman"/>
          <w:color w:val="000000"/>
          <w:sz w:val="24"/>
          <w:szCs w:val="24"/>
          <w:u w:val="single"/>
          <w:lang w:val="es-ES_tradnl"/>
        </w:rPr>
        <w:t>Propietario entrega inmueble</w:t>
      </w:r>
    </w:p>
    <w:p w14:paraId="08499B22" w14:textId="77777777" w:rsidR="0057766B" w:rsidRPr="00FE5D68" w:rsidRDefault="0057766B" w:rsidP="0057766B">
      <w:pPr>
        <w:widowControl w:val="0"/>
        <w:shd w:val="clear" w:color="auto" w:fill="FFFFFF"/>
        <w:spacing w:line="259" w:lineRule="auto"/>
        <w:ind w:right="29" w:firstLine="360"/>
        <w:jc w:val="both"/>
        <w:rPr>
          <w:rFonts w:ascii="Calibri" w:eastAsia="Calibri" w:hAnsi="Calibri" w:cs="Times New Roman"/>
          <w:color w:val="000000"/>
          <w:sz w:val="24"/>
          <w:szCs w:val="24"/>
          <w:u w:val="single"/>
          <w:lang w:val="es-ES_tradnl"/>
        </w:rPr>
      </w:pPr>
    </w:p>
    <w:p w14:paraId="0AD11F54" w14:textId="77777777" w:rsidR="0057766B" w:rsidRPr="00FE5D68" w:rsidRDefault="0057766B" w:rsidP="0057766B">
      <w:pPr>
        <w:pStyle w:val="Prrafodelista"/>
        <w:widowControl w:val="0"/>
        <w:numPr>
          <w:ilvl w:val="0"/>
          <w:numId w:val="4"/>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Cuando un propietario entrega un inmueble, la agencia le pide la dirección y altura, tipo, superficie, y precio base del inmueble. Se le asigna un código, la zona. Su estado es Disponible (0).</w:t>
      </w:r>
    </w:p>
    <w:p w14:paraId="13AB80EE" w14:textId="77777777" w:rsidR="0057766B" w:rsidRPr="00FE5D68" w:rsidRDefault="0057766B" w:rsidP="0057766B">
      <w:pPr>
        <w:pStyle w:val="Prrafodelista"/>
        <w:widowControl w:val="0"/>
        <w:numPr>
          <w:ilvl w:val="0"/>
          <w:numId w:val="4"/>
        </w:numPr>
        <w:shd w:val="clear" w:color="auto" w:fill="FFFFFF"/>
        <w:spacing w:after="200" w:line="254"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Si el propietario no estaba ingresado desde antes, hay que agregarlo al sistema solicitando su DNI, apellido y nombre, domicilio real, y sus datos de contacto. A partir de entonces el propietario espera a que la Inmobiliaria le avise telefónicamente del contrato con la otra parte.</w:t>
      </w:r>
    </w:p>
    <w:p w14:paraId="357DF2C5" w14:textId="77777777" w:rsidR="0057766B" w:rsidRPr="00FE5D68" w:rsidRDefault="0057766B" w:rsidP="0057766B">
      <w:pPr>
        <w:widowControl w:val="0"/>
        <w:shd w:val="clear" w:color="auto" w:fill="FFFFFF"/>
        <w:spacing w:line="259" w:lineRule="auto"/>
        <w:ind w:right="29" w:firstLine="360"/>
        <w:jc w:val="both"/>
        <w:rPr>
          <w:rFonts w:ascii="Calibri" w:eastAsia="Calibri" w:hAnsi="Calibri" w:cs="Times New Roman"/>
          <w:color w:val="000000"/>
          <w:sz w:val="24"/>
          <w:szCs w:val="24"/>
          <w:u w:val="single"/>
          <w:lang w:val="es-ES_tradnl"/>
        </w:rPr>
      </w:pPr>
      <w:r w:rsidRPr="00FE5D68">
        <w:rPr>
          <w:rFonts w:ascii="Calibri" w:eastAsia="Calibri" w:hAnsi="Calibri" w:cs="Times New Roman"/>
          <w:color w:val="000000"/>
          <w:sz w:val="24"/>
          <w:szCs w:val="24"/>
          <w:u w:val="single"/>
          <w:lang w:val="es-ES_tradnl"/>
        </w:rPr>
        <w:t>Inquilino alquila inmueble</w:t>
      </w:r>
    </w:p>
    <w:p w14:paraId="3BD72DE8" w14:textId="77777777" w:rsidR="0057766B" w:rsidRPr="00FE5D68" w:rsidRDefault="0057766B" w:rsidP="0057766B">
      <w:pPr>
        <w:widowControl w:val="0"/>
        <w:shd w:val="clear" w:color="auto" w:fill="FFFFFF"/>
        <w:spacing w:line="259" w:lineRule="auto"/>
        <w:ind w:right="29" w:firstLine="360"/>
        <w:jc w:val="both"/>
        <w:rPr>
          <w:rFonts w:ascii="Calibri" w:eastAsia="Calibri" w:hAnsi="Calibri" w:cs="Times New Roman"/>
          <w:color w:val="000000"/>
          <w:sz w:val="24"/>
          <w:szCs w:val="24"/>
          <w:u w:val="single"/>
          <w:lang w:val="es-ES_tradnl"/>
        </w:rPr>
      </w:pPr>
    </w:p>
    <w:p w14:paraId="4908FBEA" w14:textId="77777777" w:rsidR="0057766B" w:rsidRPr="00FE5D68" w:rsidRDefault="0057766B" w:rsidP="0057766B">
      <w:pPr>
        <w:pStyle w:val="Prrafodelista"/>
        <w:widowControl w:val="0"/>
        <w:numPr>
          <w:ilvl w:val="0"/>
          <w:numId w:val="5"/>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Cuando el inquilino viene a alquilar un local se lo entrevista solicitando sus datos personales. ABM inquilino. CUIT, nombre completo, lugar de trabajo, nombre garante, DNI del garante.</w:t>
      </w:r>
    </w:p>
    <w:p w14:paraId="78B529A7" w14:textId="77777777" w:rsidR="0057766B" w:rsidRPr="00FE5D68" w:rsidRDefault="0057766B" w:rsidP="0057766B">
      <w:pPr>
        <w:pStyle w:val="Prrafodelista"/>
        <w:widowControl w:val="0"/>
        <w:numPr>
          <w:ilvl w:val="0"/>
          <w:numId w:val="5"/>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 xml:space="preserve">Luego indica las características del inmueble (uso de local, zona, superficie mínima, y precio aproximado). La agencia lleva a cabo un método para </w:t>
      </w:r>
      <w:r w:rsidRPr="00FE5D68">
        <w:rPr>
          <w:rFonts w:ascii="Calibri" w:eastAsia="Calibri" w:hAnsi="Calibri" w:cs="Times New Roman"/>
          <w:b w:val="0"/>
          <w:i/>
          <w:color w:val="000000"/>
          <w:sz w:val="24"/>
          <w:szCs w:val="24"/>
          <w:lang w:val="es-ES_tradnl"/>
        </w:rPr>
        <w:t>búsqueda</w:t>
      </w:r>
      <w:r w:rsidRPr="00FE5D68">
        <w:rPr>
          <w:rFonts w:ascii="Calibri" w:eastAsia="Calibri" w:hAnsi="Calibri" w:cs="Times New Roman"/>
          <w:b w:val="0"/>
          <w:color w:val="000000"/>
          <w:sz w:val="24"/>
          <w:szCs w:val="24"/>
          <w:lang w:val="es-ES_tradnl"/>
        </w:rPr>
        <w:t xml:space="preserve"> </w:t>
      </w:r>
      <w:r w:rsidRPr="00FE5D68">
        <w:rPr>
          <w:rFonts w:ascii="Calibri" w:eastAsia="Calibri" w:hAnsi="Calibri" w:cs="Times New Roman"/>
          <w:b w:val="0"/>
          <w:i/>
          <w:color w:val="000000"/>
          <w:sz w:val="24"/>
          <w:szCs w:val="24"/>
          <w:lang w:val="es-ES_tradnl"/>
        </w:rPr>
        <w:t>de inmuebles</w:t>
      </w:r>
      <w:r w:rsidRPr="00FE5D68">
        <w:rPr>
          <w:rFonts w:ascii="Calibri" w:eastAsia="Calibri" w:hAnsi="Calibri" w:cs="Times New Roman"/>
          <w:b w:val="0"/>
          <w:color w:val="000000"/>
          <w:sz w:val="24"/>
          <w:szCs w:val="24"/>
          <w:lang w:val="es-ES_tradnl"/>
        </w:rPr>
        <w:t xml:space="preserve"> “disponibles”, si encuentra algunos adecuados, se entrega una lista de inmuebles, si al nuevo inquilino le interesa algún inmueble se marcará el mismo como “no disponible” (1), y se crea el </w:t>
      </w:r>
      <w:r w:rsidRPr="00FE5D68">
        <w:rPr>
          <w:rFonts w:ascii="Calibri" w:eastAsia="Calibri" w:hAnsi="Calibri" w:cs="Times New Roman"/>
          <w:b w:val="0"/>
          <w:i/>
          <w:color w:val="000000"/>
          <w:sz w:val="24"/>
          <w:szCs w:val="24"/>
          <w:lang w:val="es-ES_tradnl"/>
        </w:rPr>
        <w:t>contrato de alquiler</w:t>
      </w:r>
      <w:r w:rsidRPr="00FE5D68">
        <w:rPr>
          <w:rFonts w:ascii="Calibri" w:eastAsia="Calibri" w:hAnsi="Calibri" w:cs="Times New Roman"/>
          <w:b w:val="0"/>
          <w:color w:val="000000"/>
          <w:sz w:val="24"/>
          <w:szCs w:val="24"/>
          <w:lang w:val="es-ES_tradnl"/>
        </w:rPr>
        <w:t xml:space="preserve">. </w:t>
      </w:r>
    </w:p>
    <w:p w14:paraId="590BF037" w14:textId="77777777" w:rsidR="0057766B" w:rsidRPr="00FE5D68" w:rsidRDefault="0057766B" w:rsidP="0057766B">
      <w:pPr>
        <w:pStyle w:val="Prrafodelista"/>
        <w:widowControl w:val="0"/>
        <w:numPr>
          <w:ilvl w:val="0"/>
          <w:numId w:val="5"/>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Se deben registrar la fecha de inicio y fecha de finalización del presente contrato, el monto de alquiler en pesos y un vínculo entre la propiedad inmueble y el inquilino. Luego, el estado del contrato será “vigente” (1).</w:t>
      </w:r>
    </w:p>
    <w:p w14:paraId="3A0B5442" w14:textId="77777777" w:rsidR="0057766B" w:rsidRPr="00FE5D68" w:rsidRDefault="0057766B" w:rsidP="0057766B">
      <w:pPr>
        <w:pStyle w:val="Prrafodelista"/>
        <w:widowControl w:val="0"/>
        <w:numPr>
          <w:ilvl w:val="0"/>
          <w:numId w:val="5"/>
        </w:numPr>
        <w:shd w:val="clear" w:color="auto" w:fill="FFFFFF"/>
        <w:spacing w:after="200" w:line="259" w:lineRule="auto"/>
        <w:ind w:right="29"/>
        <w:jc w:val="both"/>
        <w:rPr>
          <w:rFonts w:ascii="Calibri" w:eastAsia="Calibri" w:hAnsi="Calibri" w:cs="Times New Roman"/>
          <w:b w:val="0"/>
          <w:color w:val="000000"/>
          <w:sz w:val="24"/>
          <w:szCs w:val="24"/>
          <w:lang w:val="es-ES_tradnl"/>
        </w:rPr>
      </w:pPr>
      <w:r w:rsidRPr="00FE5D68">
        <w:rPr>
          <w:rFonts w:ascii="Calibri" w:eastAsia="Calibri" w:hAnsi="Calibri" w:cs="Times New Roman"/>
          <w:b w:val="0"/>
          <w:color w:val="000000"/>
          <w:sz w:val="24"/>
          <w:szCs w:val="24"/>
          <w:lang w:val="es-ES_tradnl"/>
        </w:rPr>
        <w:t xml:space="preserve">Cualquiera de las partes puede cancelar el contrato en cualquier momento </w:t>
      </w:r>
      <w:r w:rsidRPr="00FE5D68">
        <w:rPr>
          <w:rFonts w:ascii="Calibri" w:eastAsia="Calibri" w:hAnsi="Calibri" w:cs="Times New Roman"/>
          <w:b w:val="0"/>
          <w:color w:val="auto"/>
          <w:sz w:val="24"/>
          <w:szCs w:val="24"/>
          <w:lang w:val="es-ES_tradnl"/>
        </w:rPr>
        <w:t>si no estuviese conforme a las condiciones pactadas en el contrato</w:t>
      </w:r>
      <w:r w:rsidRPr="00FE5D68">
        <w:rPr>
          <w:rFonts w:ascii="Calibri" w:eastAsia="Calibri" w:hAnsi="Calibri" w:cs="Times New Roman"/>
          <w:b w:val="0"/>
          <w:color w:val="000000"/>
          <w:sz w:val="24"/>
          <w:szCs w:val="24"/>
          <w:lang w:val="es-ES_tradnl"/>
        </w:rPr>
        <w:t>. El estado del contrato será “no vigente” (0).</w:t>
      </w:r>
    </w:p>
    <w:p w14:paraId="5FAC3F7E" w14:textId="77777777" w:rsidR="0057766B" w:rsidRPr="00FE5D68" w:rsidRDefault="0057766B" w:rsidP="0057766B">
      <w:pPr>
        <w:pStyle w:val="Prrafodelista"/>
        <w:numPr>
          <w:ilvl w:val="0"/>
          <w:numId w:val="5"/>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FE5D68">
        <w:rPr>
          <w:rFonts w:ascii="Calibri" w:eastAsia="Calibri" w:hAnsi="Calibri" w:cs="Calibri"/>
          <w:b w:val="0"/>
          <w:color w:val="000000"/>
          <w:sz w:val="24"/>
          <w:szCs w:val="24"/>
          <w:lang w:val="es-ES_tradnl"/>
        </w:rPr>
        <w:t>Se quieren obtener listados de propiedades que estén disponibles (0) y su dueño.</w:t>
      </w:r>
    </w:p>
    <w:p w14:paraId="6E0CA49B" w14:textId="77777777" w:rsidR="0057766B" w:rsidRPr="00FE5D68" w:rsidRDefault="0057766B" w:rsidP="0057766B">
      <w:pPr>
        <w:pStyle w:val="Prrafodelista"/>
        <w:numPr>
          <w:ilvl w:val="0"/>
          <w:numId w:val="5"/>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FE5D68">
        <w:rPr>
          <w:rFonts w:ascii="Calibri" w:eastAsia="Calibri" w:hAnsi="Calibri" w:cs="Calibri"/>
          <w:b w:val="0"/>
          <w:color w:val="000000"/>
          <w:sz w:val="24"/>
          <w:szCs w:val="24"/>
          <w:lang w:val="es-ES_tradnl"/>
        </w:rPr>
        <w:t>Listar todas las propiedades que le correspondan a un propietario (parámetro).</w:t>
      </w:r>
    </w:p>
    <w:p w14:paraId="7613B45C" w14:textId="77777777" w:rsidR="0057766B" w:rsidRPr="00FE5D68" w:rsidRDefault="0057766B" w:rsidP="0057766B">
      <w:pPr>
        <w:pStyle w:val="Prrafodelista"/>
        <w:numPr>
          <w:ilvl w:val="0"/>
          <w:numId w:val="5"/>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FE5D68">
        <w:rPr>
          <w:rFonts w:ascii="Calibri" w:eastAsia="Calibri" w:hAnsi="Calibri" w:cs="Calibri"/>
          <w:b w:val="0"/>
          <w:color w:val="000000"/>
          <w:sz w:val="24"/>
          <w:szCs w:val="24"/>
          <w:lang w:val="es-ES_tradnl"/>
        </w:rPr>
        <w:t>Listar todos los contratos de alquiler que se encuentren vigentes.</w:t>
      </w:r>
    </w:p>
    <w:p w14:paraId="6CFB168B" w14:textId="77777777" w:rsidR="003307DE" w:rsidRPr="00FE5D68" w:rsidRDefault="0057766B" w:rsidP="003307DE">
      <w:pPr>
        <w:pStyle w:val="Prrafodelista"/>
        <w:numPr>
          <w:ilvl w:val="0"/>
          <w:numId w:val="5"/>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FE5D68">
        <w:rPr>
          <w:rFonts w:ascii="Calibri" w:eastAsia="Calibri" w:hAnsi="Calibri" w:cs="Calibri"/>
          <w:b w:val="0"/>
          <w:color w:val="000000"/>
          <w:sz w:val="24"/>
          <w:szCs w:val="24"/>
          <w:lang w:val="es-ES_tradnl"/>
        </w:rPr>
        <w:t>Dado como parámetro un inmueble en particular, listar todos sus contratos y nombre del inquilino.</w:t>
      </w:r>
    </w:p>
    <w:p w14:paraId="1387A3AF" w14:textId="5BDF2581" w:rsidR="00815778" w:rsidRDefault="00815778" w:rsidP="00815778"/>
    <w:p w14:paraId="5D2D5514" w14:textId="77777777" w:rsidR="00FE5D68" w:rsidRDefault="00FE5D68" w:rsidP="00815778">
      <w:pPr>
        <w:pStyle w:val="Ttulo3"/>
        <w:rPr>
          <w:noProof/>
        </w:rPr>
      </w:pPr>
    </w:p>
    <w:p w14:paraId="23514BD8" w14:textId="7309E1EE" w:rsidR="00815778" w:rsidRDefault="00815778" w:rsidP="00815778">
      <w:pPr>
        <w:pStyle w:val="Ttulo3"/>
        <w:rPr>
          <w:noProof/>
        </w:rPr>
      </w:pPr>
      <w:r>
        <w:rPr>
          <w:noProof/>
        </w:rPr>
        <w:t>ALCANCE DEL PROYECTO</w:t>
      </w:r>
      <w:r w:rsidRPr="0057766B">
        <w:rPr>
          <w:noProof/>
        </w:rPr>
        <w:t>:</w:t>
      </w:r>
    </w:p>
    <w:p w14:paraId="30EB14A6" w14:textId="2175FDE8" w:rsidR="00815778" w:rsidRDefault="00815778" w:rsidP="00815778">
      <w:pPr>
        <w:jc w:val="both"/>
      </w:pPr>
    </w:p>
    <w:p w14:paraId="469A66FA" w14:textId="430D6CCC" w:rsidR="00A96601" w:rsidRDefault="00A96601" w:rsidP="00A96601">
      <w:pPr>
        <w:pStyle w:val="Ttulo3"/>
      </w:pPr>
      <w:r>
        <w:t>Introducción:</w:t>
      </w:r>
    </w:p>
    <w:p w14:paraId="7513973D" w14:textId="77777777" w:rsidR="00A96601" w:rsidRDefault="00A96601" w:rsidP="00815778">
      <w:pPr>
        <w:jc w:val="both"/>
      </w:pPr>
    </w:p>
    <w:p w14:paraId="42CBBBA7" w14:textId="4C3F472C" w:rsidR="00815778" w:rsidRPr="00A96601" w:rsidRDefault="00815778" w:rsidP="00815778">
      <w:pPr>
        <w:jc w:val="both"/>
        <w:rPr>
          <w:b w:val="0"/>
          <w:color w:val="171717" w:themeColor="background2" w:themeShade="1A"/>
        </w:rPr>
      </w:pPr>
      <w:r w:rsidRPr="00A96601">
        <w:rPr>
          <w:b w:val="0"/>
          <w:color w:val="171717" w:themeColor="background2" w:themeShade="1A"/>
        </w:rPr>
        <w:tab/>
        <w:t>Este plan de desarrollo de software es una versión preliminar preparada para ser incluida en la propuesta elaborada como respuesta al proyecto “Inmobiliaria”. El enfoque de desarrollo propuesto constituye una configuración del proceso de gestión inmobiliaria de acuerdo a las características del tema 2.</w:t>
      </w:r>
    </w:p>
    <w:p w14:paraId="329A3E9F" w14:textId="0A9C7F60" w:rsidR="00815778" w:rsidRPr="00A96601" w:rsidRDefault="00815778" w:rsidP="00815778">
      <w:pPr>
        <w:jc w:val="both"/>
        <w:rPr>
          <w:b w:val="0"/>
          <w:color w:val="171717" w:themeColor="background2" w:themeShade="1A"/>
        </w:rPr>
      </w:pPr>
    </w:p>
    <w:p w14:paraId="30CF43D8" w14:textId="552688DF" w:rsidR="00815778" w:rsidRPr="00A96601" w:rsidRDefault="00815778" w:rsidP="00815778">
      <w:pPr>
        <w:jc w:val="both"/>
        <w:rPr>
          <w:b w:val="0"/>
          <w:color w:val="171717" w:themeColor="background2" w:themeShade="1A"/>
        </w:rPr>
      </w:pPr>
      <w:r w:rsidRPr="00A96601">
        <w:rPr>
          <w:b w:val="0"/>
          <w:color w:val="171717" w:themeColor="background2" w:themeShade="1A"/>
        </w:rPr>
        <w:tab/>
        <w:t>El objetivo del desarrollo es el análisis, diseño, implementación, testeo y post producción de un sistema de gestión, destinado a administrar, organizar y registrar la información de los procesos de catálogo</w:t>
      </w:r>
      <w:r w:rsidR="00D82777">
        <w:rPr>
          <w:b w:val="0"/>
          <w:color w:val="171717" w:themeColor="background2" w:themeShade="1A"/>
        </w:rPr>
        <w:t>,</w:t>
      </w:r>
      <w:r w:rsidRPr="00A96601">
        <w:rPr>
          <w:b w:val="0"/>
          <w:color w:val="171717" w:themeColor="background2" w:themeShade="1A"/>
        </w:rPr>
        <w:t xml:space="preserve"> y alquiler de bienes inmobiliarios.</w:t>
      </w:r>
    </w:p>
    <w:p w14:paraId="3AEB47A9" w14:textId="0D5D8C68" w:rsidR="00815778" w:rsidRPr="00A96601" w:rsidRDefault="00815778" w:rsidP="00815778">
      <w:pPr>
        <w:jc w:val="both"/>
        <w:rPr>
          <w:b w:val="0"/>
          <w:color w:val="171717" w:themeColor="background2" w:themeShade="1A"/>
        </w:rPr>
      </w:pPr>
    </w:p>
    <w:p w14:paraId="58E022DC" w14:textId="6E25F8E5" w:rsidR="00815778" w:rsidRDefault="00815778" w:rsidP="00815778">
      <w:pPr>
        <w:jc w:val="both"/>
        <w:rPr>
          <w:b w:val="0"/>
          <w:color w:val="171717" w:themeColor="background2" w:themeShade="1A"/>
        </w:rPr>
      </w:pPr>
      <w:r w:rsidRPr="00A96601">
        <w:rPr>
          <w:b w:val="0"/>
          <w:color w:val="171717" w:themeColor="background2" w:themeShade="1A"/>
        </w:rPr>
        <w:tab/>
        <w:t>Para el plan de desarrollo, nos hemos basado en la captura de requisitos por medi</w:t>
      </w:r>
      <w:r w:rsidR="00A96601" w:rsidRPr="00A96601">
        <w:rPr>
          <w:b w:val="0"/>
          <w:color w:val="171717" w:themeColor="background2" w:themeShade="1A"/>
        </w:rPr>
        <w:t>o de entrevistas con el cliente, para hacer una mejora a la forma en cómo se llevan a cabo los procesos</w:t>
      </w:r>
      <w:r w:rsidR="00A96601">
        <w:rPr>
          <w:b w:val="0"/>
          <w:color w:val="171717" w:themeColor="background2" w:themeShade="1A"/>
        </w:rPr>
        <w:t>.</w:t>
      </w:r>
    </w:p>
    <w:p w14:paraId="4BBC3ECA" w14:textId="54F7F88D" w:rsidR="00A96601" w:rsidRDefault="00A96601" w:rsidP="00815778">
      <w:pPr>
        <w:jc w:val="both"/>
        <w:rPr>
          <w:b w:val="0"/>
          <w:color w:val="171717" w:themeColor="background2" w:themeShade="1A"/>
        </w:rPr>
      </w:pPr>
    </w:p>
    <w:p w14:paraId="48071CCD" w14:textId="3AD69137" w:rsidR="00A96601" w:rsidRDefault="00A96601" w:rsidP="00A96601">
      <w:pPr>
        <w:pStyle w:val="Ttulo3"/>
      </w:pPr>
      <w:r>
        <w:t>Justificación:</w:t>
      </w:r>
    </w:p>
    <w:p w14:paraId="548DB6F5" w14:textId="6B276365" w:rsidR="00A96601" w:rsidRDefault="00A96601" w:rsidP="00A96601"/>
    <w:p w14:paraId="611D10C0" w14:textId="29D09E73" w:rsidR="00A96601" w:rsidRPr="00D82777" w:rsidRDefault="00A96601" w:rsidP="00D82777">
      <w:pPr>
        <w:jc w:val="both"/>
        <w:rPr>
          <w:b w:val="0"/>
          <w:color w:val="171717" w:themeColor="background2" w:themeShade="1A"/>
        </w:rPr>
      </w:pPr>
      <w:r w:rsidRPr="00D82777">
        <w:rPr>
          <w:b w:val="0"/>
          <w:color w:val="171717" w:themeColor="background2" w:themeShade="1A"/>
        </w:rPr>
        <w:tab/>
        <w:t xml:space="preserve">Se requiere la implementación de un sistema de información personalizado que permita suministrar información actualizada, relevante y controlada, a los procesos que realiza el </w:t>
      </w:r>
      <w:r w:rsidR="00D82777" w:rsidRPr="00D82777">
        <w:rPr>
          <w:b w:val="0"/>
          <w:color w:val="171717" w:themeColor="background2" w:themeShade="1A"/>
        </w:rPr>
        <w:t xml:space="preserve">personal </w:t>
      </w:r>
      <w:r w:rsidRPr="00D82777">
        <w:rPr>
          <w:b w:val="0"/>
          <w:color w:val="171717" w:themeColor="background2" w:themeShade="1A"/>
        </w:rPr>
        <w:t xml:space="preserve">empleado encargado de </w:t>
      </w:r>
      <w:r w:rsidR="00D82777" w:rsidRPr="00D82777">
        <w:rPr>
          <w:b w:val="0"/>
          <w:color w:val="171717" w:themeColor="background2" w:themeShade="1A"/>
        </w:rPr>
        <w:t xml:space="preserve">atención y </w:t>
      </w:r>
      <w:r w:rsidRPr="00D82777">
        <w:rPr>
          <w:b w:val="0"/>
          <w:color w:val="171717" w:themeColor="background2" w:themeShade="1A"/>
        </w:rPr>
        <w:t>ventas, como al administrador en la gestión del personal</w:t>
      </w:r>
      <w:r w:rsidR="00D82777" w:rsidRPr="00D82777">
        <w:rPr>
          <w:b w:val="0"/>
          <w:color w:val="171717" w:themeColor="background2" w:themeShade="1A"/>
        </w:rPr>
        <w:t xml:space="preserve"> empleado.</w:t>
      </w:r>
    </w:p>
    <w:p w14:paraId="435B6E21" w14:textId="2471D56C" w:rsidR="00D82777" w:rsidRPr="00D82777" w:rsidRDefault="00D82777" w:rsidP="00D82777">
      <w:pPr>
        <w:jc w:val="both"/>
        <w:rPr>
          <w:b w:val="0"/>
          <w:color w:val="171717" w:themeColor="background2" w:themeShade="1A"/>
        </w:rPr>
      </w:pPr>
    </w:p>
    <w:p w14:paraId="1A22E554" w14:textId="78F51B87" w:rsidR="00AE7347" w:rsidRDefault="00D82777" w:rsidP="00AE7347">
      <w:pPr>
        <w:jc w:val="both"/>
      </w:pPr>
      <w:r w:rsidRPr="00D82777">
        <w:rPr>
          <w:b w:val="0"/>
          <w:color w:val="171717" w:themeColor="background2" w:themeShade="1A"/>
        </w:rPr>
        <w:tab/>
        <w:t>Se necesita de una solución que permita la automatización, de forma segura y eficiente, de todos los procesos actuales que se practican en sus transacciones diarias del negocio.</w:t>
      </w:r>
    </w:p>
    <w:p w14:paraId="47C496B7" w14:textId="2D971442" w:rsidR="00AE7347" w:rsidRDefault="00AE7347" w:rsidP="00AE7347">
      <w:pPr>
        <w:jc w:val="both"/>
        <w:rPr>
          <w:b w:val="0"/>
          <w:color w:val="171717" w:themeColor="background2" w:themeShade="1A"/>
        </w:rPr>
      </w:pPr>
    </w:p>
    <w:p w14:paraId="17F10424" w14:textId="0E0E2A8F" w:rsidR="00AE7347" w:rsidRDefault="00AE7347" w:rsidP="00AE7347">
      <w:pPr>
        <w:jc w:val="both"/>
        <w:rPr>
          <w:b w:val="0"/>
          <w:color w:val="171717" w:themeColor="background2" w:themeShade="1A"/>
        </w:rPr>
      </w:pPr>
    </w:p>
    <w:p w14:paraId="50836932" w14:textId="30F0FD0B" w:rsidR="00AE7347" w:rsidRDefault="00AE7347" w:rsidP="00AE7347">
      <w:pPr>
        <w:jc w:val="both"/>
        <w:rPr>
          <w:b w:val="0"/>
          <w:color w:val="171717" w:themeColor="background2" w:themeShade="1A"/>
        </w:rPr>
      </w:pPr>
    </w:p>
    <w:p w14:paraId="28286338" w14:textId="44296816" w:rsidR="00AE7347" w:rsidRDefault="00AE7347" w:rsidP="00AE7347">
      <w:pPr>
        <w:jc w:val="both"/>
        <w:rPr>
          <w:b w:val="0"/>
          <w:color w:val="171717" w:themeColor="background2" w:themeShade="1A"/>
        </w:rPr>
      </w:pPr>
    </w:p>
    <w:p w14:paraId="038AFC26" w14:textId="4BBB2545" w:rsidR="00AE7347" w:rsidRDefault="00AE7347" w:rsidP="00AE7347">
      <w:pPr>
        <w:jc w:val="both"/>
        <w:rPr>
          <w:b w:val="0"/>
          <w:color w:val="171717" w:themeColor="background2" w:themeShade="1A"/>
        </w:rPr>
      </w:pPr>
    </w:p>
    <w:p w14:paraId="65919637" w14:textId="0A659F5F" w:rsidR="00AE7347" w:rsidRDefault="00AE7347" w:rsidP="00AE7347">
      <w:pPr>
        <w:jc w:val="both"/>
        <w:rPr>
          <w:b w:val="0"/>
          <w:color w:val="171717" w:themeColor="background2" w:themeShade="1A"/>
        </w:rPr>
      </w:pPr>
    </w:p>
    <w:p w14:paraId="779FBED3" w14:textId="77A985BB" w:rsidR="00AE7347" w:rsidRDefault="00AE7347" w:rsidP="00AE7347">
      <w:pPr>
        <w:jc w:val="both"/>
        <w:rPr>
          <w:b w:val="0"/>
          <w:color w:val="171717" w:themeColor="background2" w:themeShade="1A"/>
        </w:rPr>
      </w:pPr>
    </w:p>
    <w:p w14:paraId="3D7C4082" w14:textId="7ECAEF3B" w:rsidR="00AE7347" w:rsidRDefault="00AE7347" w:rsidP="00AE7347">
      <w:pPr>
        <w:jc w:val="both"/>
        <w:rPr>
          <w:b w:val="0"/>
          <w:color w:val="171717" w:themeColor="background2" w:themeShade="1A"/>
        </w:rPr>
      </w:pPr>
    </w:p>
    <w:p w14:paraId="4A489AE7" w14:textId="33BA18C5" w:rsidR="00AE7347" w:rsidRDefault="00AE7347" w:rsidP="00AE7347">
      <w:pPr>
        <w:pStyle w:val="Ttulo3"/>
      </w:pPr>
      <w:r>
        <w:lastRenderedPageBreak/>
        <w:t>Producto a entregarse:</w:t>
      </w:r>
    </w:p>
    <w:p w14:paraId="6B3F3BB8" w14:textId="77777777" w:rsidR="00AE7347" w:rsidRDefault="00AE7347" w:rsidP="00AE7347">
      <w:pPr>
        <w:jc w:val="both"/>
        <w:rPr>
          <w:b w:val="0"/>
          <w:color w:val="171717" w:themeColor="background2" w:themeShade="1A"/>
        </w:rPr>
      </w:pPr>
    </w:p>
    <w:p w14:paraId="5BD6C418" w14:textId="77777777" w:rsidR="00AE7347" w:rsidRDefault="00AE7347" w:rsidP="00AE7347">
      <w:pPr>
        <w:jc w:val="both"/>
        <w:rPr>
          <w:b w:val="0"/>
          <w:color w:val="171717" w:themeColor="background2" w:themeShade="1A"/>
        </w:rPr>
      </w:pPr>
      <w:r>
        <w:rPr>
          <w:b w:val="0"/>
          <w:color w:val="171717" w:themeColor="background2" w:themeShade="1A"/>
        </w:rPr>
        <w:tab/>
        <w:t>El producto a entregarse está definido en cada una de las etapas de la metodología a utilizar, debiendo cumplir como mínimo las siguientes funcionalidades:</w:t>
      </w:r>
    </w:p>
    <w:p w14:paraId="592DAFD9" w14:textId="77777777" w:rsidR="00AE7347" w:rsidRDefault="00AE7347" w:rsidP="00AE7347">
      <w:pPr>
        <w:jc w:val="both"/>
        <w:rPr>
          <w:b w:val="0"/>
          <w:color w:val="171717" w:themeColor="background2" w:themeShade="1A"/>
        </w:rPr>
      </w:pPr>
    </w:p>
    <w:p w14:paraId="48BFFD96" w14:textId="7A1471D5" w:rsidR="00AE7347" w:rsidRDefault="00AE7347" w:rsidP="00BA3679">
      <w:pPr>
        <w:pStyle w:val="Prrafodelista"/>
        <w:numPr>
          <w:ilvl w:val="1"/>
          <w:numId w:val="10"/>
        </w:numPr>
        <w:jc w:val="both"/>
        <w:rPr>
          <w:b w:val="0"/>
          <w:color w:val="171717" w:themeColor="background2" w:themeShade="1A"/>
        </w:rPr>
      </w:pPr>
      <w:r w:rsidRPr="00BA3679">
        <w:rPr>
          <w:color w:val="171717" w:themeColor="background2" w:themeShade="1A"/>
        </w:rPr>
        <w:t>Usuario no autenticado</w:t>
      </w:r>
      <w:r>
        <w:rPr>
          <w:b w:val="0"/>
          <w:color w:val="171717" w:themeColor="background2" w:themeShade="1A"/>
        </w:rPr>
        <w:t>: Vista en galería del catálogo inmobiliario. Posibilidad de autenticarse si es Empleado o Administrador.</w:t>
      </w:r>
    </w:p>
    <w:p w14:paraId="7D5FEB77" w14:textId="77777777" w:rsidR="00BA3679" w:rsidRPr="00BA3679" w:rsidRDefault="00BA3679" w:rsidP="00BA3679">
      <w:pPr>
        <w:jc w:val="both"/>
        <w:rPr>
          <w:b w:val="0"/>
          <w:color w:val="171717" w:themeColor="background2" w:themeShade="1A"/>
        </w:rPr>
      </w:pPr>
    </w:p>
    <w:p w14:paraId="08703099" w14:textId="52EDDB03" w:rsidR="00AE7347" w:rsidRDefault="00AE7347" w:rsidP="00BA3679">
      <w:pPr>
        <w:pStyle w:val="Prrafodelista"/>
        <w:numPr>
          <w:ilvl w:val="1"/>
          <w:numId w:val="10"/>
        </w:numPr>
        <w:jc w:val="both"/>
        <w:rPr>
          <w:b w:val="0"/>
          <w:color w:val="171717" w:themeColor="background2" w:themeShade="1A"/>
        </w:rPr>
      </w:pPr>
      <w:r w:rsidRPr="00BA3679">
        <w:rPr>
          <w:color w:val="171717" w:themeColor="background2" w:themeShade="1A"/>
        </w:rPr>
        <w:t>Usuario autenticado</w:t>
      </w:r>
      <w:r>
        <w:rPr>
          <w:b w:val="0"/>
          <w:color w:val="171717" w:themeColor="background2" w:themeShade="1A"/>
        </w:rPr>
        <w:t>: Posibilidad de editar datos de usuario, como contraseña, alias o email. Sus vistas serán determinadas en función del rol que el usuario posea (Empleado o Administrador):</w:t>
      </w:r>
    </w:p>
    <w:p w14:paraId="09F7E3BA" w14:textId="71B78741" w:rsidR="00BA3679" w:rsidRPr="00BA3679" w:rsidRDefault="00BA3679" w:rsidP="00BA3679">
      <w:pPr>
        <w:jc w:val="both"/>
        <w:rPr>
          <w:b w:val="0"/>
          <w:color w:val="171717" w:themeColor="background2" w:themeShade="1A"/>
        </w:rPr>
      </w:pPr>
    </w:p>
    <w:p w14:paraId="1A8F5CB0" w14:textId="77777777" w:rsidR="00BA3679" w:rsidRDefault="00AE7347" w:rsidP="00BA3679">
      <w:pPr>
        <w:pStyle w:val="Prrafodelista"/>
        <w:numPr>
          <w:ilvl w:val="2"/>
          <w:numId w:val="11"/>
        </w:numPr>
        <w:jc w:val="both"/>
        <w:rPr>
          <w:b w:val="0"/>
          <w:color w:val="171717" w:themeColor="background2" w:themeShade="1A"/>
        </w:rPr>
      </w:pPr>
      <w:r w:rsidRPr="00BA3679">
        <w:rPr>
          <w:color w:val="171717" w:themeColor="background2" w:themeShade="1A"/>
        </w:rPr>
        <w:t>Empleado</w:t>
      </w:r>
      <w:r>
        <w:rPr>
          <w:b w:val="0"/>
          <w:color w:val="171717" w:themeColor="background2" w:themeShade="1A"/>
        </w:rPr>
        <w:t>: Vistas ABMC dinámicas y seccionadas para datos sobre Propietarios, Inquilinos, Inmuebles, Contratos y Pagos.</w:t>
      </w:r>
    </w:p>
    <w:p w14:paraId="53050D89" w14:textId="5AB2DB2E" w:rsidR="00AE7347" w:rsidRPr="00BA3679" w:rsidRDefault="00AE7347" w:rsidP="00BA3679">
      <w:pPr>
        <w:jc w:val="both"/>
        <w:rPr>
          <w:b w:val="0"/>
          <w:color w:val="171717" w:themeColor="background2" w:themeShade="1A"/>
        </w:rPr>
      </w:pPr>
      <w:r w:rsidRPr="00BA3679">
        <w:rPr>
          <w:b w:val="0"/>
          <w:color w:val="171717" w:themeColor="background2" w:themeShade="1A"/>
        </w:rPr>
        <w:t xml:space="preserve"> </w:t>
      </w:r>
    </w:p>
    <w:p w14:paraId="2F300B1D" w14:textId="5592A718" w:rsidR="00AE7347" w:rsidRDefault="00AE7347" w:rsidP="00BA3679">
      <w:pPr>
        <w:pStyle w:val="Prrafodelista"/>
        <w:numPr>
          <w:ilvl w:val="2"/>
          <w:numId w:val="11"/>
        </w:numPr>
        <w:jc w:val="both"/>
        <w:rPr>
          <w:b w:val="0"/>
          <w:color w:val="171717" w:themeColor="background2" w:themeShade="1A"/>
        </w:rPr>
      </w:pPr>
      <w:r w:rsidRPr="00BA3679">
        <w:rPr>
          <w:color w:val="171717" w:themeColor="background2" w:themeShade="1A"/>
        </w:rPr>
        <w:t>Administrador</w:t>
      </w:r>
      <w:r>
        <w:rPr>
          <w:b w:val="0"/>
          <w:color w:val="171717" w:themeColor="background2" w:themeShade="1A"/>
        </w:rPr>
        <w:t>: Mismas vistas que un Empleado, más acceso a una sección ABMC para gestionar usuarios ya sean Empleados u otros Administradores.</w:t>
      </w:r>
    </w:p>
    <w:p w14:paraId="76213861" w14:textId="77777777" w:rsidR="00AE7347" w:rsidRPr="00AE7347" w:rsidRDefault="00AE7347" w:rsidP="00AE7347">
      <w:pPr>
        <w:jc w:val="both"/>
        <w:rPr>
          <w:b w:val="0"/>
          <w:color w:val="171717" w:themeColor="background2" w:themeShade="1A"/>
        </w:rPr>
      </w:pPr>
    </w:p>
    <w:p w14:paraId="208737E0" w14:textId="66D45A0D" w:rsidR="00FE5D68" w:rsidRPr="00FE5D68" w:rsidRDefault="00FE5D68" w:rsidP="00FE5D68">
      <w:pPr>
        <w:pStyle w:val="Ttulo1"/>
        <w:rPr>
          <w:noProof/>
          <w:sz w:val="44"/>
          <w:szCs w:val="44"/>
          <w:u w:val="single"/>
        </w:rPr>
      </w:pPr>
      <w:r w:rsidRPr="00FE5D68">
        <w:rPr>
          <w:noProof/>
          <w:sz w:val="44"/>
          <w:szCs w:val="44"/>
          <w:u w:val="single"/>
        </w:rPr>
        <w:t>CICLO DE VIDA LINEAL</w:t>
      </w:r>
    </w:p>
    <w:p w14:paraId="72589951" w14:textId="77777777" w:rsidR="00FE5D68" w:rsidRPr="00FE5D68" w:rsidRDefault="00FE5D68" w:rsidP="00FE5D68">
      <w:pPr>
        <w:jc w:val="both"/>
        <w:rPr>
          <w:b w:val="0"/>
          <w:color w:val="171717" w:themeColor="background2" w:themeShade="1A"/>
        </w:rPr>
      </w:pPr>
    </w:p>
    <w:p w14:paraId="133257EB" w14:textId="4CE7808B" w:rsidR="00FE5D68" w:rsidRPr="003307DE" w:rsidRDefault="003307DE" w:rsidP="00FE5D68">
      <w:pPr>
        <w:pStyle w:val="Ttulo3"/>
        <w:rPr>
          <w:noProof/>
        </w:rPr>
      </w:pPr>
      <w:r w:rsidRPr="0057766B">
        <w:rPr>
          <w:noProof/>
        </w:rPr>
        <w:t>CAPTURA DE REQUISITOS:</w:t>
      </w:r>
    </w:p>
    <w:p w14:paraId="3039480F" w14:textId="604622E3" w:rsidR="00FE5D68" w:rsidRDefault="00FE5D68" w:rsidP="00FE5D68">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113ABD29" w14:textId="77777777" w:rsidR="00612667" w:rsidRPr="00612667" w:rsidRDefault="00612667" w:rsidP="00612667">
      <w:pPr>
        <w:numPr>
          <w:ilvl w:val="0"/>
          <w:numId w:val="14"/>
        </w:numPr>
        <w:spacing w:after="160" w:line="259" w:lineRule="auto"/>
        <w:contextualSpacing/>
        <w:rPr>
          <w:rFonts w:ascii="Calibri" w:eastAsia="Calibri" w:hAnsi="Calibri" w:cs="Times New Roman"/>
          <w:b w:val="0"/>
          <w:color w:val="auto"/>
          <w:szCs w:val="28"/>
          <w:lang w:val="es-AR"/>
        </w:rPr>
      </w:pPr>
      <w:r w:rsidRPr="00612667">
        <w:rPr>
          <w:rFonts w:ascii="Calibri" w:eastAsia="Calibri" w:hAnsi="Calibri" w:cs="Times New Roman"/>
          <w:b w:val="0"/>
          <w:color w:val="auto"/>
          <w:szCs w:val="28"/>
          <w:lang w:val="es-AR"/>
        </w:rPr>
        <w:t>Entrevista con el cliente.</w:t>
      </w:r>
    </w:p>
    <w:p w14:paraId="1577832C" w14:textId="77777777" w:rsidR="00612667" w:rsidRPr="00612667" w:rsidRDefault="00612667" w:rsidP="00612667">
      <w:pPr>
        <w:numPr>
          <w:ilvl w:val="0"/>
          <w:numId w:val="14"/>
        </w:numPr>
        <w:spacing w:after="160" w:line="259" w:lineRule="auto"/>
        <w:contextualSpacing/>
        <w:rPr>
          <w:rFonts w:ascii="Calibri" w:eastAsia="Calibri" w:hAnsi="Calibri" w:cs="Times New Roman"/>
          <w:b w:val="0"/>
          <w:color w:val="auto"/>
          <w:szCs w:val="28"/>
          <w:lang w:val="es-AR"/>
        </w:rPr>
      </w:pPr>
      <w:r w:rsidRPr="00612667">
        <w:rPr>
          <w:rFonts w:ascii="Calibri" w:eastAsia="Calibri" w:hAnsi="Calibri" w:cs="Times New Roman"/>
          <w:b w:val="0"/>
          <w:color w:val="auto"/>
          <w:szCs w:val="28"/>
          <w:lang w:val="es-AR"/>
        </w:rPr>
        <w:t>Casos de Uso</w:t>
      </w:r>
    </w:p>
    <w:p w14:paraId="24EFE815" w14:textId="46EC1179" w:rsidR="00612667" w:rsidRPr="00612667" w:rsidRDefault="00612667" w:rsidP="00612667">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Usuario no autenticado</w:t>
      </w:r>
      <w:r w:rsidRPr="00612667">
        <w:rPr>
          <w:rFonts w:ascii="Calibri" w:eastAsia="Calibri" w:hAnsi="Calibri" w:cs="Times New Roman"/>
          <w:b w:val="0"/>
          <w:color w:val="auto"/>
          <w:szCs w:val="28"/>
          <w:lang w:val="es-AR"/>
        </w:rPr>
        <w:t>: visualizar galería de inmuebles.</w:t>
      </w:r>
    </w:p>
    <w:p w14:paraId="22A730D7" w14:textId="5BFE7F9E" w:rsidR="00612667" w:rsidRPr="00612667" w:rsidRDefault="00612667" w:rsidP="00612667">
      <w:pPr>
        <w:numPr>
          <w:ilvl w:val="0"/>
          <w:numId w:val="15"/>
        </w:numPr>
        <w:spacing w:after="160" w:line="259" w:lineRule="auto"/>
        <w:contextualSpacing/>
        <w:rPr>
          <w:rFonts w:ascii="Calibri" w:eastAsia="Calibri" w:hAnsi="Calibri" w:cs="Times New Roman"/>
          <w:b w:val="0"/>
          <w:color w:val="auto"/>
          <w:szCs w:val="28"/>
          <w:lang w:val="es-AR"/>
        </w:rPr>
      </w:pPr>
      <w:r w:rsidRPr="00612667">
        <w:rPr>
          <w:rFonts w:ascii="Calibri" w:eastAsia="Calibri" w:hAnsi="Calibri" w:cs="Times New Roman"/>
          <w:color w:val="auto"/>
          <w:szCs w:val="28"/>
          <w:lang w:val="es-AR"/>
        </w:rPr>
        <w:t>Usuario</w:t>
      </w:r>
      <w:r w:rsidRPr="00BA3679">
        <w:rPr>
          <w:rFonts w:ascii="Calibri" w:eastAsia="Calibri" w:hAnsi="Calibri" w:cs="Times New Roman"/>
          <w:color w:val="auto"/>
          <w:szCs w:val="28"/>
          <w:lang w:val="es-AR"/>
        </w:rPr>
        <w:t xml:space="preserve"> autenticado</w:t>
      </w:r>
      <w:r w:rsidRPr="00612667">
        <w:rPr>
          <w:rFonts w:ascii="Calibri" w:eastAsia="Calibri" w:hAnsi="Calibri" w:cs="Times New Roman"/>
          <w:b w:val="0"/>
          <w:color w:val="auto"/>
          <w:szCs w:val="28"/>
          <w:lang w:val="es-AR"/>
        </w:rPr>
        <w:t>: Login. Administrar datos de Usuario.</w:t>
      </w:r>
    </w:p>
    <w:p w14:paraId="03097F53" w14:textId="350ADDA4" w:rsidR="00612667" w:rsidRPr="00612667" w:rsidRDefault="00612667" w:rsidP="00612667">
      <w:pPr>
        <w:numPr>
          <w:ilvl w:val="0"/>
          <w:numId w:val="15"/>
        </w:numPr>
        <w:spacing w:after="160" w:line="259" w:lineRule="auto"/>
        <w:contextualSpacing/>
        <w:rPr>
          <w:rFonts w:ascii="Calibri" w:eastAsia="Calibri" w:hAnsi="Calibri" w:cs="Times New Roman"/>
          <w:b w:val="0"/>
          <w:color w:val="auto"/>
          <w:szCs w:val="28"/>
          <w:lang w:val="es-AR"/>
        </w:rPr>
      </w:pPr>
      <w:r w:rsidRPr="00612667">
        <w:rPr>
          <w:rFonts w:ascii="Calibri" w:eastAsia="Calibri" w:hAnsi="Calibri" w:cs="Times New Roman"/>
          <w:color w:val="auto"/>
          <w:szCs w:val="28"/>
          <w:lang w:val="es-AR"/>
        </w:rPr>
        <w:t>Empleado</w:t>
      </w:r>
      <w:r w:rsidRPr="00612667">
        <w:rPr>
          <w:rFonts w:ascii="Calibri" w:eastAsia="Calibri" w:hAnsi="Calibri" w:cs="Times New Roman"/>
          <w:b w:val="0"/>
          <w:color w:val="auto"/>
          <w:szCs w:val="28"/>
          <w:lang w:val="es-AR"/>
        </w:rPr>
        <w:t>: ABMC de inmuebles, inquilinos, propietarios, contratos y pagos (Listar Inmuebles Disponibles, Listar Contratos Vigentes, etc</w:t>
      </w:r>
      <w:r>
        <w:rPr>
          <w:rFonts w:ascii="Calibri" w:eastAsia="Calibri" w:hAnsi="Calibri" w:cs="Times New Roman"/>
          <w:b w:val="0"/>
          <w:color w:val="auto"/>
          <w:szCs w:val="28"/>
          <w:lang w:val="es-AR"/>
        </w:rPr>
        <w:t>.</w:t>
      </w:r>
      <w:r w:rsidRPr="00612667">
        <w:rPr>
          <w:rFonts w:ascii="Calibri" w:eastAsia="Calibri" w:hAnsi="Calibri" w:cs="Times New Roman"/>
          <w:b w:val="0"/>
          <w:color w:val="auto"/>
          <w:szCs w:val="28"/>
          <w:lang w:val="es-AR"/>
        </w:rPr>
        <w:t>).</w:t>
      </w:r>
    </w:p>
    <w:p w14:paraId="7DB543FD" w14:textId="07D1BF5D" w:rsidR="00FE5D68" w:rsidRPr="00612667" w:rsidRDefault="00612667" w:rsidP="00612667">
      <w:pPr>
        <w:numPr>
          <w:ilvl w:val="0"/>
          <w:numId w:val="15"/>
        </w:numPr>
        <w:spacing w:after="160" w:line="259" w:lineRule="auto"/>
        <w:contextualSpacing/>
        <w:rPr>
          <w:rFonts w:ascii="Calibri" w:eastAsia="Calibri" w:hAnsi="Calibri" w:cs="Times New Roman"/>
          <w:b w:val="0"/>
          <w:color w:val="auto"/>
          <w:szCs w:val="28"/>
          <w:lang w:val="es-AR"/>
        </w:rPr>
      </w:pPr>
      <w:r w:rsidRPr="00612667">
        <w:rPr>
          <w:rFonts w:ascii="Calibri" w:eastAsia="Calibri" w:hAnsi="Calibri" w:cs="Times New Roman"/>
          <w:color w:val="auto"/>
          <w:szCs w:val="28"/>
          <w:lang w:val="es-AR"/>
        </w:rPr>
        <w:t>Administrador</w:t>
      </w:r>
      <w:r w:rsidRPr="00612667">
        <w:rPr>
          <w:rFonts w:ascii="Calibri" w:eastAsia="Calibri" w:hAnsi="Calibri" w:cs="Times New Roman"/>
          <w:b w:val="0"/>
          <w:color w:val="auto"/>
          <w:szCs w:val="28"/>
          <w:lang w:val="es-AR"/>
        </w:rPr>
        <w:t>: ABMC de Usuario. Casos de Uso de Empleado.</w:t>
      </w:r>
    </w:p>
    <w:p w14:paraId="24D26AA3" w14:textId="156221C5" w:rsidR="003307DE" w:rsidRPr="00612667" w:rsidRDefault="003307DE" w:rsidP="003307DE">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612667">
        <w:rPr>
          <w:rFonts w:ascii="Calibri" w:eastAsia="Calibri" w:hAnsi="Calibri" w:cs="Times New Roman"/>
          <w:b w:val="0"/>
          <w:color w:val="000000"/>
          <w:szCs w:val="28"/>
          <w:lang w:val="es-ES_tradnl"/>
        </w:rPr>
        <w:t>Diagrama de casos de Uso (Siguiente página)</w:t>
      </w:r>
    </w:p>
    <w:p w14:paraId="3751C469" w14:textId="06746505" w:rsidR="0057766B" w:rsidRDefault="00613DFB" w:rsidP="00714AD5">
      <w:pPr>
        <w:rPr>
          <w:lang w:val="es-ES_tradnl"/>
        </w:rPr>
      </w:pPr>
      <w:r>
        <w:rPr>
          <w:noProof/>
          <w:lang w:val="en-US"/>
        </w:rPr>
        <w:lastRenderedPageBreak/>
        <w:drawing>
          <wp:inline distT="0" distB="0" distL="0" distR="0" wp14:anchorId="3A5415FB" wp14:editId="6B5D2F77">
            <wp:extent cx="6371590" cy="87547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os de Us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8754745"/>
                    </a:xfrm>
                    <a:prstGeom prst="rect">
                      <a:avLst/>
                    </a:prstGeom>
                  </pic:spPr>
                </pic:pic>
              </a:graphicData>
            </a:graphic>
          </wp:inline>
        </w:drawing>
      </w:r>
    </w:p>
    <w:p w14:paraId="56E8B7C6" w14:textId="4941EF39" w:rsidR="003307DE" w:rsidRDefault="00612667" w:rsidP="003307DE">
      <w:pPr>
        <w:pStyle w:val="Ttulo3"/>
        <w:rPr>
          <w:noProof/>
        </w:rPr>
      </w:pPr>
      <w:r>
        <w:rPr>
          <w:noProof/>
        </w:rPr>
        <w:lastRenderedPageBreak/>
        <w:t>ANÁLISIS</w:t>
      </w:r>
      <w:r w:rsidR="003307DE" w:rsidRPr="0057766B">
        <w:rPr>
          <w:noProof/>
        </w:rPr>
        <w:t>:</w:t>
      </w:r>
    </w:p>
    <w:p w14:paraId="38DF19A5" w14:textId="77777777" w:rsidR="003307DE" w:rsidRPr="006E679C" w:rsidRDefault="003307DE" w:rsidP="003307DE">
      <w:pPr>
        <w:rPr>
          <w:sz w:val="20"/>
          <w:szCs w:val="20"/>
        </w:rPr>
      </w:pPr>
    </w:p>
    <w:p w14:paraId="68C9818E" w14:textId="77777777" w:rsidR="00C17D06" w:rsidRPr="00C17D06" w:rsidRDefault="00C17D06" w:rsidP="00C17D06">
      <w:pPr>
        <w:pStyle w:val="Prrafodelista"/>
        <w:numPr>
          <w:ilvl w:val="0"/>
          <w:numId w:val="16"/>
        </w:numPr>
        <w:spacing w:after="160" w:line="259" w:lineRule="auto"/>
        <w:rPr>
          <w:rFonts w:ascii="Calibri" w:eastAsia="Calibri" w:hAnsi="Calibri" w:cs="Times New Roman"/>
          <w:b w:val="0"/>
          <w:color w:val="auto"/>
          <w:szCs w:val="28"/>
          <w:lang w:val="es-AR"/>
        </w:rPr>
      </w:pPr>
      <w:r w:rsidRPr="00C17D06">
        <w:rPr>
          <w:rFonts w:ascii="Calibri" w:eastAsia="Calibri" w:hAnsi="Calibri" w:cs="Times New Roman"/>
          <w:b w:val="0"/>
          <w:color w:val="auto"/>
          <w:szCs w:val="28"/>
          <w:lang w:val="es-AR"/>
        </w:rPr>
        <w:t>Clases</w:t>
      </w:r>
    </w:p>
    <w:p w14:paraId="157C13A2" w14:textId="77777777" w:rsidR="00C17D06" w:rsidRPr="00C17D06" w:rsidRDefault="00C17D06" w:rsidP="00AE7347">
      <w:pPr>
        <w:numPr>
          <w:ilvl w:val="0"/>
          <w:numId w:val="17"/>
        </w:numPr>
        <w:spacing w:after="160" w:line="360"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Usuario</w:t>
      </w:r>
      <w:r w:rsidRPr="00C17D06">
        <w:rPr>
          <w:rFonts w:ascii="Calibri" w:eastAsia="Calibri" w:hAnsi="Calibri" w:cs="Times New Roman"/>
          <w:b w:val="0"/>
          <w:color w:val="auto"/>
          <w:szCs w:val="28"/>
          <w:lang w:val="es-AR"/>
        </w:rPr>
        <w:t>: Id, Email, Pass, Alias, Role.</w:t>
      </w:r>
    </w:p>
    <w:p w14:paraId="5409E8AB" w14:textId="77777777" w:rsidR="00C17D06" w:rsidRPr="00C17D06" w:rsidRDefault="00C17D06" w:rsidP="00AE7347">
      <w:pPr>
        <w:numPr>
          <w:ilvl w:val="0"/>
          <w:numId w:val="17"/>
        </w:numPr>
        <w:spacing w:after="160" w:line="360"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Inquilino</w:t>
      </w:r>
      <w:r w:rsidRPr="00C17D06">
        <w:rPr>
          <w:rFonts w:ascii="Calibri" w:eastAsia="Calibri" w:hAnsi="Calibri" w:cs="Times New Roman"/>
          <w:b w:val="0"/>
          <w:color w:val="auto"/>
          <w:szCs w:val="28"/>
          <w:lang w:val="es-AR"/>
        </w:rPr>
        <w:t>: Id, Dni, Cuit_Cuil, Nombre, Apellido, Telefono, Email, Domicilio, Domicilio_Trabajo, Nombre_Garante, Dni_Garante.</w:t>
      </w:r>
    </w:p>
    <w:p w14:paraId="1B2FD884" w14:textId="77777777" w:rsidR="00C17D06" w:rsidRPr="00C17D06" w:rsidRDefault="00C17D06" w:rsidP="00AE7347">
      <w:pPr>
        <w:numPr>
          <w:ilvl w:val="0"/>
          <w:numId w:val="17"/>
        </w:numPr>
        <w:spacing w:after="160" w:line="360"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Propietario</w:t>
      </w:r>
      <w:r w:rsidRPr="00C17D06">
        <w:rPr>
          <w:rFonts w:ascii="Calibri" w:eastAsia="Calibri" w:hAnsi="Calibri" w:cs="Times New Roman"/>
          <w:b w:val="0"/>
          <w:color w:val="auto"/>
          <w:szCs w:val="28"/>
          <w:lang w:val="es-AR"/>
        </w:rPr>
        <w:t>: Id, Dni, Nombre, Apellido, Domicilio, Telefono, Email.</w:t>
      </w:r>
    </w:p>
    <w:p w14:paraId="1592051D" w14:textId="77777777" w:rsidR="00C17D06" w:rsidRPr="00C17D06" w:rsidRDefault="00C17D06" w:rsidP="00AE7347">
      <w:pPr>
        <w:numPr>
          <w:ilvl w:val="0"/>
          <w:numId w:val="17"/>
        </w:numPr>
        <w:spacing w:after="160" w:line="360"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Inmueble</w:t>
      </w:r>
      <w:r w:rsidRPr="00C17D06">
        <w:rPr>
          <w:rFonts w:ascii="Calibri" w:eastAsia="Calibri" w:hAnsi="Calibri" w:cs="Times New Roman"/>
          <w:b w:val="0"/>
          <w:color w:val="auto"/>
          <w:szCs w:val="28"/>
          <w:lang w:val="es-AR"/>
        </w:rPr>
        <w:t>: Id, Propietario, Direccion, Tipo_Inmueble, Uso, Ambientes, Precio, Disponible, Zona, Superficie.</w:t>
      </w:r>
    </w:p>
    <w:p w14:paraId="1DDAF61D" w14:textId="77777777" w:rsidR="00C17D06" w:rsidRPr="00C17D06" w:rsidRDefault="00C17D06" w:rsidP="00AE7347">
      <w:pPr>
        <w:numPr>
          <w:ilvl w:val="0"/>
          <w:numId w:val="17"/>
        </w:numPr>
        <w:spacing w:after="160" w:line="360"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Tipo_Inmueble</w:t>
      </w:r>
      <w:r w:rsidRPr="00C17D06">
        <w:rPr>
          <w:rFonts w:ascii="Calibri" w:eastAsia="Calibri" w:hAnsi="Calibri" w:cs="Times New Roman"/>
          <w:b w:val="0"/>
          <w:color w:val="auto"/>
          <w:szCs w:val="28"/>
          <w:lang w:val="es-AR"/>
        </w:rPr>
        <w:t xml:space="preserve"> (Clase Numerada): Id.</w:t>
      </w:r>
    </w:p>
    <w:p w14:paraId="7420826F" w14:textId="77777777" w:rsidR="00C17D06" w:rsidRPr="00C17D06" w:rsidRDefault="00C17D06" w:rsidP="00AE7347">
      <w:pPr>
        <w:numPr>
          <w:ilvl w:val="0"/>
          <w:numId w:val="17"/>
        </w:numPr>
        <w:spacing w:after="160" w:line="360"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Contrato</w:t>
      </w:r>
      <w:r w:rsidRPr="00C17D06">
        <w:rPr>
          <w:rFonts w:ascii="Calibri" w:eastAsia="Calibri" w:hAnsi="Calibri" w:cs="Times New Roman"/>
          <w:b w:val="0"/>
          <w:color w:val="auto"/>
          <w:szCs w:val="28"/>
          <w:lang w:val="es-AR"/>
        </w:rPr>
        <w:t>: Id, Inmueble, Inquilino, Fecha_Inicio, Fecha_Fin, Monto_Alquiler, Vigente.</w:t>
      </w:r>
    </w:p>
    <w:p w14:paraId="1E38DC9B" w14:textId="77777777" w:rsidR="00C17D06" w:rsidRPr="00C17D06" w:rsidRDefault="00C17D06" w:rsidP="00AE7347">
      <w:pPr>
        <w:numPr>
          <w:ilvl w:val="0"/>
          <w:numId w:val="17"/>
        </w:numPr>
        <w:spacing w:after="160" w:line="360"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Pago</w:t>
      </w:r>
      <w:r w:rsidRPr="00C17D06">
        <w:rPr>
          <w:rFonts w:ascii="Calibri" w:eastAsia="Calibri" w:hAnsi="Calibri" w:cs="Times New Roman"/>
          <w:b w:val="0"/>
          <w:color w:val="auto"/>
          <w:szCs w:val="28"/>
          <w:lang w:val="es-AR"/>
        </w:rPr>
        <w:t>: Id, Cuota, Contrato, Fecha_Pago, Anulado.</w:t>
      </w:r>
    </w:p>
    <w:p w14:paraId="2D337B49" w14:textId="77777777" w:rsidR="00C17D06" w:rsidRPr="00C17D06" w:rsidRDefault="00C17D06" w:rsidP="00C17D06">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61E7AC4D" w14:textId="1DE0B8A2" w:rsidR="003307DE" w:rsidRPr="00C17D06" w:rsidRDefault="003307DE" w:rsidP="003307DE">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C17D06">
        <w:rPr>
          <w:rFonts w:ascii="Calibri" w:eastAsia="Calibri" w:hAnsi="Calibri" w:cs="Times New Roman"/>
          <w:b w:val="0"/>
          <w:color w:val="000000"/>
          <w:szCs w:val="28"/>
          <w:lang w:val="es-ES_tradnl"/>
        </w:rPr>
        <w:t>Diagrama de Clases</w:t>
      </w:r>
      <w:r w:rsidR="006E679C" w:rsidRPr="00C17D06">
        <w:rPr>
          <w:rFonts w:ascii="Calibri" w:eastAsia="Calibri" w:hAnsi="Calibri" w:cs="Times New Roman"/>
          <w:b w:val="0"/>
          <w:color w:val="000000"/>
          <w:szCs w:val="28"/>
          <w:lang w:val="es-ES_tradnl"/>
        </w:rPr>
        <w:t xml:space="preserve"> de Modelos</w:t>
      </w:r>
      <w:r w:rsidR="00C17D06" w:rsidRPr="00C17D06">
        <w:rPr>
          <w:rFonts w:ascii="Calibri" w:eastAsia="Calibri" w:hAnsi="Calibri" w:cs="Times New Roman"/>
          <w:b w:val="0"/>
          <w:color w:val="000000"/>
          <w:szCs w:val="28"/>
          <w:lang w:val="es-ES_tradnl"/>
        </w:rPr>
        <w:t xml:space="preserve"> (Siguiente página)</w:t>
      </w:r>
    </w:p>
    <w:p w14:paraId="34A3D9C3" w14:textId="77777777" w:rsidR="00C17D06" w:rsidRDefault="00A73A9B" w:rsidP="003307DE">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noProof/>
          <w:color w:val="000000"/>
          <w:sz w:val="24"/>
          <w:szCs w:val="24"/>
          <w:lang w:val="en-US"/>
        </w:rPr>
        <w:lastRenderedPageBreak/>
        <w:drawing>
          <wp:inline distT="0" distB="0" distL="0" distR="0" wp14:anchorId="4A46266E" wp14:editId="54EDA9EA">
            <wp:extent cx="6370616" cy="8324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lases Modelos.png"/>
                    <pic:cNvPicPr/>
                  </pic:nvPicPr>
                  <pic:blipFill>
                    <a:blip r:embed="rId11">
                      <a:extLst>
                        <a:ext uri="{28A0092B-C50C-407E-A947-70E740481C1C}">
                          <a14:useLocalDpi xmlns:a14="http://schemas.microsoft.com/office/drawing/2010/main" val="0"/>
                        </a:ext>
                      </a:extLst>
                    </a:blip>
                    <a:stretch>
                      <a:fillRect/>
                    </a:stretch>
                  </pic:blipFill>
                  <pic:spPr>
                    <a:xfrm>
                      <a:off x="0" y="0"/>
                      <a:ext cx="6375599" cy="8331362"/>
                    </a:xfrm>
                    <a:prstGeom prst="rect">
                      <a:avLst/>
                    </a:prstGeom>
                  </pic:spPr>
                </pic:pic>
              </a:graphicData>
            </a:graphic>
          </wp:inline>
        </w:drawing>
      </w:r>
    </w:p>
    <w:p w14:paraId="75AAE48C" w14:textId="77777777" w:rsidR="00C17D06" w:rsidRDefault="00C17D06" w:rsidP="003307DE">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48C168E1" w14:textId="77777777" w:rsidR="00C17D06" w:rsidRDefault="00C17D06" w:rsidP="003307DE">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4D5A929F" w14:textId="0320C1E5" w:rsidR="00C17D06" w:rsidRDefault="00612667" w:rsidP="00C17D06">
      <w:pPr>
        <w:pStyle w:val="Ttulo3"/>
        <w:rPr>
          <w:noProof/>
        </w:rPr>
      </w:pPr>
      <w:r>
        <w:rPr>
          <w:noProof/>
        </w:rPr>
        <w:lastRenderedPageBreak/>
        <w:t>DISEÑO</w:t>
      </w:r>
      <w:r w:rsidRPr="0057766B">
        <w:rPr>
          <w:noProof/>
        </w:rPr>
        <w:t>:</w:t>
      </w:r>
    </w:p>
    <w:p w14:paraId="1ABB1D2D" w14:textId="77777777" w:rsidR="00FD4C17" w:rsidRPr="00FD4C17" w:rsidRDefault="00FD4C17" w:rsidP="00FD4C17"/>
    <w:p w14:paraId="09443653" w14:textId="76821ED9" w:rsidR="00FD4C17" w:rsidRDefault="00C17D06" w:rsidP="00FD4C17">
      <w:pPr>
        <w:pStyle w:val="Prrafodelista"/>
        <w:numPr>
          <w:ilvl w:val="0"/>
          <w:numId w:val="16"/>
        </w:numPr>
        <w:spacing w:after="160" w:line="259" w:lineRule="auto"/>
        <w:rPr>
          <w:rFonts w:ascii="Calibri" w:eastAsia="Calibri" w:hAnsi="Calibri" w:cs="Times New Roman"/>
          <w:b w:val="0"/>
          <w:color w:val="auto"/>
          <w:szCs w:val="28"/>
          <w:lang w:val="es-AR"/>
        </w:rPr>
      </w:pPr>
      <w:r w:rsidRPr="00C17D06">
        <w:rPr>
          <w:rFonts w:ascii="Calibri" w:eastAsia="Calibri" w:hAnsi="Calibri" w:cs="Times New Roman"/>
          <w:b w:val="0"/>
          <w:color w:val="auto"/>
          <w:szCs w:val="28"/>
          <w:lang w:val="es-AR"/>
        </w:rPr>
        <w:t>Clases Modelos Detalladas</w:t>
      </w:r>
    </w:p>
    <w:p w14:paraId="78E672E6" w14:textId="77777777" w:rsidR="00FD4C17" w:rsidRPr="00FD4C17" w:rsidRDefault="00FD4C17" w:rsidP="00FD4C17">
      <w:pPr>
        <w:pStyle w:val="Prrafodelista"/>
        <w:spacing w:after="160" w:line="259" w:lineRule="auto"/>
        <w:rPr>
          <w:rFonts w:ascii="Calibri" w:eastAsia="Calibri" w:hAnsi="Calibri" w:cs="Times New Roman"/>
          <w:b w:val="0"/>
          <w:color w:val="auto"/>
          <w:szCs w:val="28"/>
          <w:lang w:val="es-AR"/>
        </w:rPr>
      </w:pPr>
    </w:p>
    <w:p w14:paraId="7A57F265" w14:textId="295A94BC" w:rsidR="00C17D06" w:rsidRPr="00FD4C17" w:rsidRDefault="00FD4C17" w:rsidP="00FD4C17">
      <w:pPr>
        <w:pStyle w:val="Prrafodelista"/>
        <w:numPr>
          <w:ilvl w:val="1"/>
          <w:numId w:val="16"/>
        </w:numPr>
        <w:spacing w:after="160"/>
        <w:rPr>
          <w:rFonts w:ascii="Calibri" w:eastAsia="Calibri" w:hAnsi="Calibri" w:cs="Times New Roman"/>
          <w:b w:val="0"/>
          <w:color w:val="auto"/>
          <w:szCs w:val="28"/>
          <w:lang w:val="es-AR"/>
        </w:rPr>
      </w:pPr>
      <w:r>
        <w:rPr>
          <w:rFonts w:ascii="Calibri" w:eastAsia="Calibri" w:hAnsi="Calibri" w:cs="Times New Roman"/>
          <w:b w:val="0"/>
          <w:color w:val="auto"/>
          <w:szCs w:val="28"/>
          <w:lang w:val="es-AR"/>
        </w:rPr>
        <w:t>Getters, Setters y Constructor de Usuario, Inquilino, Propietario, Inmueble Contrato y Pago</w:t>
      </w:r>
    </w:p>
    <w:p w14:paraId="1AFB13CA" w14:textId="116F5367" w:rsidR="00C17D06" w:rsidRDefault="00C17D06" w:rsidP="00C17D06">
      <w:pPr>
        <w:numPr>
          <w:ilvl w:val="0"/>
          <w:numId w:val="16"/>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b w:val="0"/>
          <w:color w:val="auto"/>
          <w:szCs w:val="28"/>
          <w:lang w:val="es-AR"/>
        </w:rPr>
        <w:t>Clases Data Detalladas (Sólo Métodos)</w:t>
      </w:r>
    </w:p>
    <w:p w14:paraId="76DF440C" w14:textId="77777777" w:rsidR="00FD4C17" w:rsidRPr="00C17D06" w:rsidRDefault="00FD4C17" w:rsidP="00FD4C17">
      <w:pPr>
        <w:spacing w:after="160" w:line="259" w:lineRule="auto"/>
        <w:ind w:left="720"/>
        <w:contextualSpacing/>
        <w:rPr>
          <w:rFonts w:ascii="Calibri" w:eastAsia="Calibri" w:hAnsi="Calibri" w:cs="Times New Roman"/>
          <w:b w:val="0"/>
          <w:color w:val="auto"/>
          <w:szCs w:val="28"/>
          <w:lang w:val="es-AR"/>
        </w:rPr>
      </w:pPr>
    </w:p>
    <w:p w14:paraId="2D32F30B"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rPr>
      </w:pPr>
      <w:r w:rsidRPr="00C17D06">
        <w:rPr>
          <w:rFonts w:ascii="Calibri" w:eastAsia="Calibri" w:hAnsi="Calibri" w:cs="Times New Roman"/>
          <w:color w:val="auto"/>
          <w:szCs w:val="28"/>
        </w:rPr>
        <w:t>UsuarioData</w:t>
      </w:r>
      <w:r w:rsidRPr="00C17D06">
        <w:rPr>
          <w:rFonts w:ascii="Calibri" w:eastAsia="Calibri" w:hAnsi="Calibri" w:cs="Times New Roman"/>
          <w:b w:val="0"/>
          <w:color w:val="auto"/>
          <w:szCs w:val="28"/>
        </w:rPr>
        <w:t>: ABM, ActualizarPass, ActualizarEmail, ActualizarAlias, ObtenerUsuarios, BuscarUsuarioPorDni, BuscarUsuarioPorCuilCuit.</w:t>
      </w:r>
    </w:p>
    <w:p w14:paraId="16A2AB7D"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rPr>
      </w:pPr>
      <w:r w:rsidRPr="00C17D06">
        <w:rPr>
          <w:rFonts w:ascii="Calibri" w:eastAsia="Calibri" w:hAnsi="Calibri" w:cs="Times New Roman"/>
          <w:color w:val="auto"/>
          <w:szCs w:val="28"/>
        </w:rPr>
        <w:t>InquilinoData</w:t>
      </w:r>
      <w:r w:rsidRPr="00C17D06">
        <w:rPr>
          <w:rFonts w:ascii="Calibri" w:eastAsia="Calibri" w:hAnsi="Calibri" w:cs="Times New Roman"/>
          <w:b w:val="0"/>
          <w:color w:val="auto"/>
          <w:szCs w:val="28"/>
        </w:rPr>
        <w:t>: ABM, ObtenerInquilinos, BuscarInquilino(Id), BuscarInquilino(Dni).</w:t>
      </w:r>
    </w:p>
    <w:p w14:paraId="7999A09D"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PropietarioData</w:t>
      </w:r>
      <w:r w:rsidRPr="00C17D06">
        <w:rPr>
          <w:rFonts w:ascii="Calibri" w:eastAsia="Calibri" w:hAnsi="Calibri" w:cs="Times New Roman"/>
          <w:b w:val="0"/>
          <w:color w:val="auto"/>
          <w:szCs w:val="28"/>
          <w:lang w:val="es-AR"/>
        </w:rPr>
        <w:t>: AMB, ObtenerPropietarios, BuscarPropietario(Id), BuscarPropietario(Dni)</w:t>
      </w:r>
      <w:r w:rsidRPr="00C17D06">
        <w:rPr>
          <w:rFonts w:ascii="Calibri" w:eastAsia="Calibri" w:hAnsi="Calibri" w:cs="Times New Roman"/>
          <w:b w:val="0"/>
          <w:color w:val="auto"/>
          <w:szCs w:val="28"/>
        </w:rPr>
        <w:t>.</w:t>
      </w:r>
    </w:p>
    <w:p w14:paraId="15B3AECF"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rPr>
      </w:pPr>
      <w:r w:rsidRPr="00C17D06">
        <w:rPr>
          <w:rFonts w:ascii="Calibri" w:eastAsia="Calibri" w:hAnsi="Calibri" w:cs="Times New Roman"/>
          <w:color w:val="auto"/>
          <w:szCs w:val="28"/>
        </w:rPr>
        <w:t>InmuebleData</w:t>
      </w:r>
      <w:r w:rsidRPr="00C17D06">
        <w:rPr>
          <w:rFonts w:ascii="Calibri" w:eastAsia="Calibri" w:hAnsi="Calibri" w:cs="Times New Roman"/>
          <w:b w:val="0"/>
          <w:color w:val="auto"/>
          <w:szCs w:val="28"/>
        </w:rPr>
        <w:t>: ABM, ObtenerInmuebles, ObtenerInmueble(Propietario), ObtenerInmueblesDisponibles, ObtenerInmueblesDisponibles(Propietario), ObtenerInmueblesPorFecha, BuscarInmueble.</w:t>
      </w:r>
    </w:p>
    <w:p w14:paraId="2945F3C6"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rPr>
      </w:pPr>
      <w:r w:rsidRPr="00C17D06">
        <w:rPr>
          <w:rFonts w:ascii="Calibri" w:eastAsia="Calibri" w:hAnsi="Calibri" w:cs="Times New Roman"/>
          <w:color w:val="auto"/>
          <w:szCs w:val="28"/>
        </w:rPr>
        <w:t>ContratoData</w:t>
      </w:r>
      <w:r w:rsidRPr="00C17D06">
        <w:rPr>
          <w:rFonts w:ascii="Calibri" w:eastAsia="Calibri" w:hAnsi="Calibri" w:cs="Times New Roman"/>
          <w:b w:val="0"/>
          <w:color w:val="auto"/>
          <w:szCs w:val="28"/>
        </w:rPr>
        <w:t>: ABM, ObtenerContratos, ObtenerContratos(Inquilino), ObtenerContratos(Inmueble), ObtenerContratosVigentes, ObtenerContratosVigentes(Inquilino), ObtenerContratosVigentes(inmuebles), BuscarContrato.</w:t>
      </w:r>
    </w:p>
    <w:p w14:paraId="2CB58A11" w14:textId="7EA84D1D" w:rsidR="00FD4C17" w:rsidRDefault="00C17D06" w:rsidP="00FD4C17">
      <w:pPr>
        <w:numPr>
          <w:ilvl w:val="0"/>
          <w:numId w:val="17"/>
        </w:numPr>
        <w:spacing w:after="160" w:line="259" w:lineRule="auto"/>
        <w:contextualSpacing/>
        <w:rPr>
          <w:rFonts w:ascii="Calibri" w:eastAsia="Calibri" w:hAnsi="Calibri" w:cs="Times New Roman"/>
          <w:b w:val="0"/>
          <w:color w:val="auto"/>
          <w:szCs w:val="28"/>
        </w:rPr>
      </w:pPr>
      <w:r w:rsidRPr="00C17D06">
        <w:rPr>
          <w:rFonts w:ascii="Calibri" w:eastAsia="Calibri" w:hAnsi="Calibri" w:cs="Times New Roman"/>
          <w:color w:val="auto"/>
          <w:szCs w:val="28"/>
        </w:rPr>
        <w:t>PagoData</w:t>
      </w:r>
      <w:r w:rsidRPr="00C17D06">
        <w:rPr>
          <w:rFonts w:ascii="Calibri" w:eastAsia="Calibri" w:hAnsi="Calibri" w:cs="Times New Roman"/>
          <w:b w:val="0"/>
          <w:color w:val="auto"/>
          <w:szCs w:val="28"/>
        </w:rPr>
        <w:t>: ABM, ObtenerPagos, ObtenerPagos(Contrato), ObtenerPagosValidos, ObtenerPagosValidos(Contrato).</w:t>
      </w:r>
    </w:p>
    <w:p w14:paraId="19A35988" w14:textId="77777777" w:rsidR="00FD4C17" w:rsidRPr="00FD4C17" w:rsidRDefault="00FD4C17" w:rsidP="00FD4C17">
      <w:pPr>
        <w:spacing w:after="160" w:line="259" w:lineRule="auto"/>
        <w:contextualSpacing/>
        <w:rPr>
          <w:rFonts w:ascii="Calibri" w:eastAsia="Calibri" w:hAnsi="Calibri" w:cs="Times New Roman"/>
          <w:b w:val="0"/>
          <w:color w:val="auto"/>
          <w:szCs w:val="28"/>
        </w:rPr>
      </w:pPr>
    </w:p>
    <w:p w14:paraId="7BDE5AD7" w14:textId="2C1A4256" w:rsidR="00C17D06" w:rsidRDefault="00C17D06" w:rsidP="00C17D06">
      <w:pPr>
        <w:numPr>
          <w:ilvl w:val="0"/>
          <w:numId w:val="16"/>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b w:val="0"/>
          <w:color w:val="auto"/>
          <w:szCs w:val="28"/>
          <w:lang w:val="es-AR"/>
        </w:rPr>
        <w:t>Diseño de BD</w:t>
      </w:r>
    </w:p>
    <w:p w14:paraId="066FA6E7" w14:textId="77777777" w:rsidR="00FD4C17" w:rsidRPr="00C17D06" w:rsidRDefault="00FD4C17" w:rsidP="00FD4C17">
      <w:pPr>
        <w:spacing w:after="160" w:line="259" w:lineRule="auto"/>
        <w:ind w:left="720"/>
        <w:contextualSpacing/>
        <w:rPr>
          <w:rFonts w:ascii="Calibri" w:eastAsia="Calibri" w:hAnsi="Calibri" w:cs="Times New Roman"/>
          <w:b w:val="0"/>
          <w:color w:val="auto"/>
          <w:szCs w:val="28"/>
          <w:lang w:val="es-AR"/>
        </w:rPr>
      </w:pPr>
    </w:p>
    <w:p w14:paraId="1C4FD9E7"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Usuario</w:t>
      </w:r>
      <w:r w:rsidRPr="00C17D06">
        <w:rPr>
          <w:rFonts w:ascii="Calibri" w:eastAsia="Calibri" w:hAnsi="Calibri" w:cs="Times New Roman"/>
          <w:b w:val="0"/>
          <w:color w:val="auto"/>
          <w:szCs w:val="28"/>
          <w:lang w:val="es-AR"/>
        </w:rPr>
        <w:t>: Id, Email, Pass, Alias, Role.</w:t>
      </w:r>
    </w:p>
    <w:p w14:paraId="3E6726B2"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Inquilino</w:t>
      </w:r>
      <w:r w:rsidRPr="00C17D06">
        <w:rPr>
          <w:rFonts w:ascii="Calibri" w:eastAsia="Calibri" w:hAnsi="Calibri" w:cs="Times New Roman"/>
          <w:b w:val="0"/>
          <w:color w:val="auto"/>
          <w:szCs w:val="28"/>
          <w:lang w:val="es-AR"/>
        </w:rPr>
        <w:t>: Id, Dni, Cuit_Cuil, Nombre, Apellido, Telefono, Email, Domicilio, Domicilio_Trabajo, Nombre_Garante, Dni_Garante.</w:t>
      </w:r>
    </w:p>
    <w:p w14:paraId="164441D9"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Propietario</w:t>
      </w:r>
      <w:r w:rsidRPr="00C17D06">
        <w:rPr>
          <w:rFonts w:ascii="Calibri" w:eastAsia="Calibri" w:hAnsi="Calibri" w:cs="Times New Roman"/>
          <w:b w:val="0"/>
          <w:color w:val="auto"/>
          <w:szCs w:val="28"/>
          <w:lang w:val="es-AR"/>
        </w:rPr>
        <w:t>: Id, Dni, Nombre, Apellido, Domicilio, Telefono, Email.</w:t>
      </w:r>
    </w:p>
    <w:p w14:paraId="539EEABD"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Inmueble</w:t>
      </w:r>
      <w:r w:rsidRPr="00C17D06">
        <w:rPr>
          <w:rFonts w:ascii="Calibri" w:eastAsia="Calibri" w:hAnsi="Calibri" w:cs="Times New Roman"/>
          <w:b w:val="0"/>
          <w:color w:val="auto"/>
          <w:szCs w:val="28"/>
          <w:lang w:val="es-AR"/>
        </w:rPr>
        <w:t>: Id, IdPropietario, Direccion, Tipo_Inmueble, Uso, Ambientes, Precio, Disponible, Zona, Superficie.</w:t>
      </w:r>
    </w:p>
    <w:p w14:paraId="12A02463"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Tipo_Inmueble</w:t>
      </w:r>
      <w:r w:rsidRPr="00C17D06">
        <w:rPr>
          <w:rFonts w:ascii="Calibri" w:eastAsia="Calibri" w:hAnsi="Calibri" w:cs="Times New Roman"/>
          <w:b w:val="0"/>
          <w:color w:val="auto"/>
          <w:szCs w:val="28"/>
          <w:lang w:val="es-AR"/>
        </w:rPr>
        <w:t xml:space="preserve"> (Clase Numerada): Id.</w:t>
      </w:r>
    </w:p>
    <w:p w14:paraId="24A0A7A2" w14:textId="77777777" w:rsidR="00C17D06" w:rsidRPr="00C17D06" w:rsidRDefault="00C17D06" w:rsidP="00C17D06">
      <w:pPr>
        <w:numPr>
          <w:ilvl w:val="0"/>
          <w:numId w:val="17"/>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Contrato</w:t>
      </w:r>
      <w:r w:rsidRPr="00C17D06">
        <w:rPr>
          <w:rFonts w:ascii="Calibri" w:eastAsia="Calibri" w:hAnsi="Calibri" w:cs="Times New Roman"/>
          <w:b w:val="0"/>
          <w:color w:val="auto"/>
          <w:szCs w:val="28"/>
          <w:lang w:val="es-AR"/>
        </w:rPr>
        <w:t>: Id, IdInmueble, IdInquilino, Fecha_Inicio, Fecha_Fin, Monto_Alquiler, Vigente.</w:t>
      </w:r>
    </w:p>
    <w:p w14:paraId="6E0D8EC4" w14:textId="27EB3033" w:rsidR="00C17D06" w:rsidRDefault="00C17D06" w:rsidP="00C17D06">
      <w:pPr>
        <w:numPr>
          <w:ilvl w:val="0"/>
          <w:numId w:val="17"/>
        </w:numPr>
        <w:spacing w:after="160" w:line="259" w:lineRule="auto"/>
        <w:contextualSpacing/>
        <w:rPr>
          <w:rFonts w:ascii="Calibri" w:eastAsia="Calibri" w:hAnsi="Calibri" w:cs="Times New Roman"/>
          <w:b w:val="0"/>
          <w:color w:val="auto"/>
          <w:szCs w:val="28"/>
          <w:lang w:val="es-AR"/>
        </w:rPr>
      </w:pPr>
      <w:r w:rsidRPr="00C17D06">
        <w:rPr>
          <w:rFonts w:ascii="Calibri" w:eastAsia="Calibri" w:hAnsi="Calibri" w:cs="Times New Roman"/>
          <w:color w:val="auto"/>
          <w:szCs w:val="28"/>
          <w:lang w:val="es-AR"/>
        </w:rPr>
        <w:t>Pago</w:t>
      </w:r>
      <w:r w:rsidRPr="00C17D06">
        <w:rPr>
          <w:rFonts w:ascii="Calibri" w:eastAsia="Calibri" w:hAnsi="Calibri" w:cs="Times New Roman"/>
          <w:b w:val="0"/>
          <w:color w:val="auto"/>
          <w:szCs w:val="28"/>
          <w:lang w:val="es-AR"/>
        </w:rPr>
        <w:t>: Id, Cuota, IdContrato, Fecha_Pago, Anulado.</w:t>
      </w:r>
    </w:p>
    <w:p w14:paraId="04A4CAB4" w14:textId="3686210B" w:rsidR="00FD4C17" w:rsidRDefault="00FD4C17" w:rsidP="00FD4C17">
      <w:pPr>
        <w:spacing w:after="160" w:line="259" w:lineRule="auto"/>
        <w:contextualSpacing/>
        <w:rPr>
          <w:rFonts w:ascii="Calibri" w:eastAsia="Calibri" w:hAnsi="Calibri" w:cs="Times New Roman"/>
          <w:b w:val="0"/>
          <w:color w:val="auto"/>
          <w:szCs w:val="28"/>
          <w:lang w:val="es-AR"/>
        </w:rPr>
      </w:pPr>
    </w:p>
    <w:p w14:paraId="52AE7172" w14:textId="77777777" w:rsidR="00FD4C17" w:rsidRPr="00C17D06" w:rsidRDefault="00FD4C17" w:rsidP="00FD4C17">
      <w:pPr>
        <w:spacing w:after="160" w:line="259" w:lineRule="auto"/>
        <w:contextualSpacing/>
        <w:rPr>
          <w:rFonts w:ascii="Calibri" w:eastAsia="Calibri" w:hAnsi="Calibri" w:cs="Times New Roman"/>
          <w:b w:val="0"/>
          <w:color w:val="auto"/>
          <w:szCs w:val="28"/>
          <w:lang w:val="es-AR"/>
        </w:rPr>
      </w:pPr>
    </w:p>
    <w:p w14:paraId="50792AC4" w14:textId="2B123E11" w:rsidR="006E679C" w:rsidRDefault="006E679C" w:rsidP="006E679C">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lastRenderedPageBreak/>
        <w:t>Diagrama de Clases Data</w:t>
      </w:r>
    </w:p>
    <w:p w14:paraId="536A8109" w14:textId="1C664DE6" w:rsidR="006E679C" w:rsidRPr="006E679C" w:rsidRDefault="00A73A9B" w:rsidP="006E679C">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noProof/>
          <w:color w:val="000000"/>
          <w:sz w:val="24"/>
          <w:szCs w:val="24"/>
          <w:lang w:val="en-US"/>
        </w:rPr>
        <w:drawing>
          <wp:inline distT="0" distB="0" distL="0" distR="0" wp14:anchorId="1BC722C2" wp14:editId="5B87D234">
            <wp:extent cx="6371590" cy="57550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lases Data.png"/>
                    <pic:cNvPicPr/>
                  </pic:nvPicPr>
                  <pic:blipFill>
                    <a:blip r:embed="rId12">
                      <a:extLst>
                        <a:ext uri="{28A0092B-C50C-407E-A947-70E740481C1C}">
                          <a14:useLocalDpi xmlns:a14="http://schemas.microsoft.com/office/drawing/2010/main" val="0"/>
                        </a:ext>
                      </a:extLst>
                    </a:blip>
                    <a:stretch>
                      <a:fillRect/>
                    </a:stretch>
                  </pic:blipFill>
                  <pic:spPr>
                    <a:xfrm>
                      <a:off x="0" y="0"/>
                      <a:ext cx="6371590" cy="5755005"/>
                    </a:xfrm>
                    <a:prstGeom prst="rect">
                      <a:avLst/>
                    </a:prstGeom>
                  </pic:spPr>
                </pic:pic>
              </a:graphicData>
            </a:graphic>
          </wp:inline>
        </w:drawing>
      </w:r>
    </w:p>
    <w:p w14:paraId="231F9A90" w14:textId="77777777" w:rsidR="00D20ADC" w:rsidRDefault="00D20ADC" w:rsidP="00D20ADC">
      <w:pPr>
        <w:pStyle w:val="Prrafodelista"/>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br/>
      </w:r>
      <w:r>
        <w:rPr>
          <w:rFonts w:ascii="Calibri" w:eastAsia="Calibri" w:hAnsi="Calibri" w:cs="Times New Roman"/>
          <w:b w:val="0"/>
          <w:color w:val="000000"/>
          <w:sz w:val="24"/>
          <w:szCs w:val="24"/>
          <w:lang w:val="es-ES_tradnl"/>
        </w:rPr>
        <w:br/>
      </w:r>
      <w:r>
        <w:rPr>
          <w:rFonts w:ascii="Calibri" w:eastAsia="Calibri" w:hAnsi="Calibri" w:cs="Times New Roman"/>
          <w:b w:val="0"/>
          <w:color w:val="000000"/>
          <w:sz w:val="24"/>
          <w:szCs w:val="24"/>
          <w:lang w:val="es-ES_tradnl"/>
        </w:rPr>
        <w:br/>
      </w:r>
      <w:r>
        <w:rPr>
          <w:rFonts w:ascii="Calibri" w:eastAsia="Calibri" w:hAnsi="Calibri" w:cs="Times New Roman"/>
          <w:b w:val="0"/>
          <w:color w:val="000000"/>
          <w:sz w:val="24"/>
          <w:szCs w:val="24"/>
          <w:lang w:val="es-ES_tradnl"/>
        </w:rPr>
        <w:br/>
      </w:r>
      <w:r>
        <w:rPr>
          <w:rFonts w:ascii="Calibri" w:eastAsia="Calibri" w:hAnsi="Calibri" w:cs="Times New Roman"/>
          <w:b w:val="0"/>
          <w:color w:val="000000"/>
          <w:sz w:val="24"/>
          <w:szCs w:val="24"/>
          <w:lang w:val="es-ES_tradnl"/>
        </w:rPr>
        <w:br/>
      </w:r>
      <w:r>
        <w:rPr>
          <w:rFonts w:ascii="Calibri" w:eastAsia="Calibri" w:hAnsi="Calibri" w:cs="Times New Roman"/>
          <w:b w:val="0"/>
          <w:color w:val="000000"/>
          <w:sz w:val="24"/>
          <w:szCs w:val="24"/>
          <w:lang w:val="es-ES_tradnl"/>
        </w:rPr>
        <w:br/>
      </w:r>
    </w:p>
    <w:p w14:paraId="217488FA" w14:textId="77777777" w:rsidR="00D20ADC" w:rsidRDefault="00D20ADC" w:rsidP="00D20ADC">
      <w:pPr>
        <w:pStyle w:val="Prrafodelista"/>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570448D5" w14:textId="77777777" w:rsidR="00D20ADC" w:rsidRDefault="00D20ADC" w:rsidP="00D20ADC">
      <w:pPr>
        <w:pStyle w:val="Prrafodelista"/>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073E2868" w14:textId="77777777" w:rsidR="00D20ADC" w:rsidRDefault="00D20ADC" w:rsidP="00D20ADC">
      <w:pPr>
        <w:pStyle w:val="Prrafodelista"/>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2C9DDA51" w14:textId="77777777" w:rsidR="00D20ADC" w:rsidRDefault="00D20ADC" w:rsidP="00D20ADC">
      <w:pPr>
        <w:pStyle w:val="Prrafodelista"/>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2050E11F" w14:textId="77777777" w:rsidR="00D20ADC" w:rsidRDefault="00D20ADC" w:rsidP="00D20ADC">
      <w:pPr>
        <w:pStyle w:val="Prrafodelista"/>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133BCF4C" w14:textId="77777777" w:rsidR="00D20ADC" w:rsidRDefault="00D20ADC" w:rsidP="00D20ADC">
      <w:pPr>
        <w:pStyle w:val="Prrafodelista"/>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23B0764E" w14:textId="77777777" w:rsidR="00D20ADC" w:rsidRDefault="00D20ADC" w:rsidP="00D20ADC">
      <w:pPr>
        <w:pStyle w:val="Prrafodelista"/>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58F639EC" w14:textId="449E968C" w:rsidR="00D20ADC" w:rsidRDefault="00D20ADC" w:rsidP="00D20ADC">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D20ADC">
        <w:rPr>
          <w:rFonts w:ascii="Calibri" w:eastAsia="Calibri" w:hAnsi="Calibri" w:cs="Times New Roman"/>
          <w:b w:val="0"/>
          <w:color w:val="000000"/>
          <w:sz w:val="24"/>
          <w:szCs w:val="24"/>
          <w:lang w:val="es-ES_tradnl"/>
        </w:rPr>
        <w:lastRenderedPageBreak/>
        <w:t>Diagrama Entidad-Relación (DER/EER)</w:t>
      </w:r>
    </w:p>
    <w:p w14:paraId="37E51C53" w14:textId="50D83788" w:rsidR="003307DE" w:rsidRDefault="00A73A9B" w:rsidP="00506A4E">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noProof/>
          <w:color w:val="000000"/>
          <w:sz w:val="24"/>
          <w:szCs w:val="24"/>
          <w:lang w:val="en-US"/>
        </w:rPr>
        <w:drawing>
          <wp:inline distT="0" distB="0" distL="0" distR="0" wp14:anchorId="11D73A4B" wp14:editId="49CE090A">
            <wp:extent cx="6371590" cy="77108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Entidad-Relacion.png"/>
                    <pic:cNvPicPr/>
                  </pic:nvPicPr>
                  <pic:blipFill>
                    <a:blip r:embed="rId13">
                      <a:extLst>
                        <a:ext uri="{28A0092B-C50C-407E-A947-70E740481C1C}">
                          <a14:useLocalDpi xmlns:a14="http://schemas.microsoft.com/office/drawing/2010/main" val="0"/>
                        </a:ext>
                      </a:extLst>
                    </a:blip>
                    <a:stretch>
                      <a:fillRect/>
                    </a:stretch>
                  </pic:blipFill>
                  <pic:spPr>
                    <a:xfrm>
                      <a:off x="0" y="0"/>
                      <a:ext cx="6371590" cy="7710805"/>
                    </a:xfrm>
                    <a:prstGeom prst="rect">
                      <a:avLst/>
                    </a:prstGeom>
                  </pic:spPr>
                </pic:pic>
              </a:graphicData>
            </a:graphic>
          </wp:inline>
        </w:drawing>
      </w:r>
    </w:p>
    <w:p w14:paraId="2ECAF050" w14:textId="20AD52DF" w:rsidR="00506A4E" w:rsidRDefault="00506A4E" w:rsidP="00506A4E">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3450FB5F" w14:textId="5727FD6E" w:rsidR="00506A4E" w:rsidRDefault="00506A4E" w:rsidP="00506A4E">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3432397B" w14:textId="77777777" w:rsidR="00A73A9B" w:rsidRDefault="00A73A9B" w:rsidP="00506A4E">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3E412894" w14:textId="41D5874B" w:rsidR="00506A4E" w:rsidRDefault="00506A4E" w:rsidP="00506A4E">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D20ADC">
        <w:rPr>
          <w:rFonts w:ascii="Calibri" w:eastAsia="Calibri" w:hAnsi="Calibri" w:cs="Times New Roman"/>
          <w:b w:val="0"/>
          <w:color w:val="000000"/>
          <w:sz w:val="24"/>
          <w:szCs w:val="24"/>
          <w:lang w:val="es-ES_tradnl"/>
        </w:rPr>
        <w:lastRenderedPageBreak/>
        <w:t xml:space="preserve">Diagrama </w:t>
      </w:r>
      <w:r>
        <w:rPr>
          <w:rFonts w:ascii="Calibri" w:eastAsia="Calibri" w:hAnsi="Calibri" w:cs="Times New Roman"/>
          <w:b w:val="0"/>
          <w:color w:val="000000"/>
          <w:sz w:val="24"/>
          <w:szCs w:val="24"/>
          <w:lang w:val="es-ES_tradnl"/>
        </w:rPr>
        <w:t>de Base de Datos</w:t>
      </w:r>
    </w:p>
    <w:p w14:paraId="5DA7F498" w14:textId="7E909926" w:rsidR="00506A4E" w:rsidRDefault="00A73A9B" w:rsidP="00506A4E">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noProof/>
          <w:color w:val="000000"/>
          <w:sz w:val="24"/>
          <w:szCs w:val="24"/>
          <w:lang w:val="en-US"/>
        </w:rPr>
        <w:drawing>
          <wp:inline distT="0" distB="0" distL="0" distR="0" wp14:anchorId="20D4D3C5" wp14:editId="05B5AB79">
            <wp:extent cx="5454503" cy="8736549"/>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Base de Datos.png"/>
                    <pic:cNvPicPr/>
                  </pic:nvPicPr>
                  <pic:blipFill>
                    <a:blip r:embed="rId14">
                      <a:extLst>
                        <a:ext uri="{28A0092B-C50C-407E-A947-70E740481C1C}">
                          <a14:useLocalDpi xmlns:a14="http://schemas.microsoft.com/office/drawing/2010/main" val="0"/>
                        </a:ext>
                      </a:extLst>
                    </a:blip>
                    <a:stretch>
                      <a:fillRect/>
                    </a:stretch>
                  </pic:blipFill>
                  <pic:spPr>
                    <a:xfrm>
                      <a:off x="0" y="0"/>
                      <a:ext cx="5466215" cy="8755308"/>
                    </a:xfrm>
                    <a:prstGeom prst="rect">
                      <a:avLst/>
                    </a:prstGeom>
                  </pic:spPr>
                </pic:pic>
              </a:graphicData>
            </a:graphic>
          </wp:inline>
        </w:drawing>
      </w:r>
    </w:p>
    <w:p w14:paraId="7FCAC8C7" w14:textId="761ED406" w:rsidR="00CA1BD5" w:rsidRDefault="00612667" w:rsidP="00613DFB">
      <w:pPr>
        <w:pStyle w:val="Ttulo3"/>
        <w:rPr>
          <w:noProof/>
        </w:rPr>
      </w:pPr>
      <w:r>
        <w:rPr>
          <w:noProof/>
        </w:rPr>
        <w:lastRenderedPageBreak/>
        <w:t>VISTAS</w:t>
      </w:r>
      <w:r w:rsidRPr="0057766B">
        <w:rPr>
          <w:noProof/>
        </w:rPr>
        <w:t>:</w:t>
      </w:r>
    </w:p>
    <w:p w14:paraId="17B8DF25" w14:textId="3A87B8E2" w:rsidR="007C75B4" w:rsidRDefault="007C75B4" w:rsidP="007C75B4"/>
    <w:p w14:paraId="3EC03288" w14:textId="77777777" w:rsidR="007C75B4" w:rsidRPr="00613DFB" w:rsidRDefault="007C75B4" w:rsidP="007C75B4">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 xml:space="preserve">Usuario </w:t>
      </w:r>
      <w:r>
        <w:rPr>
          <w:rFonts w:ascii="Calibri" w:eastAsia="Calibri" w:hAnsi="Calibri" w:cs="Times New Roman"/>
          <w:b w:val="0"/>
          <w:color w:val="000000"/>
          <w:sz w:val="24"/>
          <w:szCs w:val="24"/>
          <w:lang w:val="es-ES_tradnl"/>
        </w:rPr>
        <w:t>no autenticado - Login</w:t>
      </w:r>
    </w:p>
    <w:p w14:paraId="03CC8AC6" w14:textId="533C9B9D" w:rsidR="007C75B4" w:rsidRPr="007C75B4" w:rsidRDefault="007C75B4" w:rsidP="007C75B4">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 xml:space="preserve">Usuario no autenticado </w:t>
      </w:r>
      <w:r w:rsidRPr="00613DFB">
        <w:rPr>
          <w:rFonts w:ascii="Calibri" w:eastAsia="Calibri" w:hAnsi="Calibri" w:cs="Times New Roman"/>
          <w:b w:val="0"/>
          <w:color w:val="000000"/>
          <w:sz w:val="24"/>
          <w:szCs w:val="24"/>
          <w:lang w:val="es-ES_tradnl"/>
        </w:rPr>
        <w:t>- Vista de galería</w:t>
      </w:r>
      <w:r>
        <w:rPr>
          <w:rFonts w:ascii="Calibri" w:eastAsia="Calibri" w:hAnsi="Calibri" w:cs="Times New Roman"/>
          <w:b w:val="0"/>
          <w:color w:val="000000"/>
          <w:sz w:val="24"/>
          <w:szCs w:val="24"/>
          <w:lang w:val="es-ES_tradnl"/>
        </w:rPr>
        <w:t xml:space="preserve"> de Inmuebles</w:t>
      </w:r>
    </w:p>
    <w:p w14:paraId="553B310D" w14:textId="77777777" w:rsidR="007C75B4" w:rsidRPr="00613DFB" w:rsidRDefault="007C75B4" w:rsidP="007C75B4">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Usuario</w:t>
      </w:r>
      <w:r>
        <w:rPr>
          <w:rFonts w:ascii="Calibri" w:eastAsia="Calibri" w:hAnsi="Calibri" w:cs="Times New Roman"/>
          <w:b w:val="0"/>
          <w:color w:val="000000"/>
          <w:sz w:val="24"/>
          <w:szCs w:val="24"/>
          <w:lang w:val="es-ES_tradnl"/>
        </w:rPr>
        <w:t xml:space="preserve"> autenticado - Administrar Cuenta</w:t>
      </w:r>
    </w:p>
    <w:p w14:paraId="5AD5AA7F" w14:textId="77777777" w:rsidR="007C75B4" w:rsidRPr="00613DFB" w:rsidRDefault="007C75B4" w:rsidP="007C75B4">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 xml:space="preserve">Usuario </w:t>
      </w:r>
      <w:r>
        <w:rPr>
          <w:rFonts w:ascii="Calibri" w:eastAsia="Calibri" w:hAnsi="Calibri" w:cs="Times New Roman"/>
          <w:b w:val="0"/>
          <w:color w:val="000000"/>
          <w:sz w:val="24"/>
          <w:szCs w:val="24"/>
          <w:lang w:val="es-ES_tradnl"/>
        </w:rPr>
        <w:t>autenticado - Cambiar Contraseña</w:t>
      </w:r>
    </w:p>
    <w:p w14:paraId="20B9D357" w14:textId="66436387"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Adm</w:t>
      </w:r>
      <w:r w:rsidR="00B93011">
        <w:rPr>
          <w:rFonts w:ascii="Calibri" w:eastAsia="Calibri" w:hAnsi="Calibri" w:cs="Times New Roman"/>
          <w:b w:val="0"/>
          <w:color w:val="000000"/>
          <w:sz w:val="24"/>
          <w:szCs w:val="24"/>
          <w:lang w:val="es-ES_tradnl"/>
        </w:rPr>
        <w:t>inistrador - Usuario</w:t>
      </w:r>
      <w:r>
        <w:rPr>
          <w:rFonts w:ascii="Calibri" w:eastAsia="Calibri" w:hAnsi="Calibri" w:cs="Times New Roman"/>
          <w:b w:val="0"/>
          <w:color w:val="000000"/>
          <w:sz w:val="24"/>
          <w:szCs w:val="24"/>
          <w:lang w:val="es-ES_tradnl"/>
        </w:rPr>
        <w:t xml:space="preserve"> - Alta</w:t>
      </w:r>
    </w:p>
    <w:p w14:paraId="13ED6C1A" w14:textId="7864325D" w:rsidR="00613DFB" w:rsidRPr="00613DFB" w:rsidRDefault="00B93011"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Administrador - Usuario</w:t>
      </w:r>
      <w:r w:rsidR="00613DFB">
        <w:rPr>
          <w:rFonts w:ascii="Calibri" w:eastAsia="Calibri" w:hAnsi="Calibri" w:cs="Times New Roman"/>
          <w:b w:val="0"/>
          <w:color w:val="000000"/>
          <w:sz w:val="24"/>
          <w:szCs w:val="24"/>
          <w:lang w:val="es-ES_tradnl"/>
        </w:rPr>
        <w:t xml:space="preserve"> - Detalles</w:t>
      </w:r>
    </w:p>
    <w:p w14:paraId="1658DD77" w14:textId="59E919DC"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Admin</w:t>
      </w:r>
      <w:r w:rsidR="00B93011">
        <w:rPr>
          <w:rFonts w:ascii="Calibri" w:eastAsia="Calibri" w:hAnsi="Calibri" w:cs="Times New Roman"/>
          <w:b w:val="0"/>
          <w:color w:val="000000"/>
          <w:sz w:val="24"/>
          <w:szCs w:val="24"/>
          <w:lang w:val="es-ES_tradnl"/>
        </w:rPr>
        <w:t>istrador - Usuario</w:t>
      </w:r>
      <w:r>
        <w:rPr>
          <w:rFonts w:ascii="Calibri" w:eastAsia="Calibri" w:hAnsi="Calibri" w:cs="Times New Roman"/>
          <w:b w:val="0"/>
          <w:color w:val="000000"/>
          <w:sz w:val="24"/>
          <w:szCs w:val="24"/>
          <w:lang w:val="es-ES_tradnl"/>
        </w:rPr>
        <w:t xml:space="preserve"> - Editar</w:t>
      </w:r>
    </w:p>
    <w:p w14:paraId="6A34E4A9" w14:textId="54650DE8" w:rsidR="00613DFB" w:rsidRPr="00613DFB" w:rsidRDefault="00B93011"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Administrador - Usuario</w:t>
      </w:r>
      <w:r w:rsidR="00613DFB" w:rsidRPr="00613DFB">
        <w:rPr>
          <w:rFonts w:ascii="Calibri" w:eastAsia="Calibri" w:hAnsi="Calibri" w:cs="Times New Roman"/>
          <w:b w:val="0"/>
          <w:color w:val="000000"/>
          <w:sz w:val="24"/>
          <w:szCs w:val="24"/>
          <w:lang w:val="es-ES_tradnl"/>
        </w:rPr>
        <w:t xml:space="preserve"> - Í</w:t>
      </w:r>
      <w:r w:rsidR="00613DFB">
        <w:rPr>
          <w:rFonts w:ascii="Calibri" w:eastAsia="Calibri" w:hAnsi="Calibri" w:cs="Times New Roman"/>
          <w:b w:val="0"/>
          <w:color w:val="000000"/>
          <w:sz w:val="24"/>
          <w:szCs w:val="24"/>
          <w:lang w:val="es-ES_tradnl"/>
        </w:rPr>
        <w:t>ndex (Acciones rápidas ABMC)</w:t>
      </w:r>
    </w:p>
    <w:p w14:paraId="0A351DB6" w14:textId="3E1A75B2"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w:t>
      </w:r>
      <w:r>
        <w:rPr>
          <w:rFonts w:ascii="Calibri" w:eastAsia="Calibri" w:hAnsi="Calibri" w:cs="Times New Roman"/>
          <w:b w:val="0"/>
          <w:color w:val="000000"/>
          <w:sz w:val="24"/>
          <w:szCs w:val="24"/>
          <w:lang w:val="es-ES_tradnl"/>
        </w:rPr>
        <w:t>pleado - Contrato - Detalles</w:t>
      </w:r>
    </w:p>
    <w:p w14:paraId="32C17B53" w14:textId="2DF96F9F"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Contrato - Índex (Accio</w:t>
      </w:r>
      <w:r>
        <w:rPr>
          <w:rFonts w:ascii="Calibri" w:eastAsia="Calibri" w:hAnsi="Calibri" w:cs="Times New Roman"/>
          <w:b w:val="0"/>
          <w:color w:val="000000"/>
          <w:sz w:val="24"/>
          <w:szCs w:val="24"/>
          <w:lang w:val="es-ES_tradnl"/>
        </w:rPr>
        <w:t>nes rápidas ABMC y Vigentes)</w:t>
      </w:r>
    </w:p>
    <w:p w14:paraId="43A4FF6F" w14:textId="07BF7F28"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Contrato - Índex (Filtrado v</w:t>
      </w:r>
      <w:r>
        <w:rPr>
          <w:rFonts w:ascii="Calibri" w:eastAsia="Calibri" w:hAnsi="Calibri" w:cs="Times New Roman"/>
          <w:b w:val="0"/>
          <w:color w:val="000000"/>
          <w:sz w:val="24"/>
          <w:szCs w:val="24"/>
          <w:lang w:val="es-ES_tradnl"/>
        </w:rPr>
        <w:t>igentes por fecha)</w:t>
      </w:r>
    </w:p>
    <w:p w14:paraId="2BE82ED3" w14:textId="768F2F83"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w:t>
      </w:r>
      <w:r>
        <w:rPr>
          <w:rFonts w:ascii="Calibri" w:eastAsia="Calibri" w:hAnsi="Calibri" w:cs="Times New Roman"/>
          <w:b w:val="0"/>
          <w:color w:val="000000"/>
          <w:sz w:val="24"/>
          <w:szCs w:val="24"/>
          <w:lang w:val="es-ES_tradnl"/>
        </w:rPr>
        <w:t>leado - Contrato - Modificar</w:t>
      </w:r>
    </w:p>
    <w:p w14:paraId="055924E8" w14:textId="158A680A"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Empleado - Contrato - Pagos</w:t>
      </w:r>
    </w:p>
    <w:p w14:paraId="47E97A00" w14:textId="56E5D1B3"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Empleado - Inmueble - Alta</w:t>
      </w:r>
    </w:p>
    <w:p w14:paraId="62FA21CC" w14:textId="0E535C55"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w:t>
      </w:r>
      <w:r>
        <w:rPr>
          <w:rFonts w:ascii="Calibri" w:eastAsia="Calibri" w:hAnsi="Calibri" w:cs="Times New Roman"/>
          <w:b w:val="0"/>
          <w:color w:val="000000"/>
          <w:sz w:val="24"/>
          <w:szCs w:val="24"/>
          <w:lang w:val="es-ES_tradnl"/>
        </w:rPr>
        <w:t>leado - Inmueble - Contratos</w:t>
      </w:r>
    </w:p>
    <w:p w14:paraId="30EF7A1C" w14:textId="29A4A087"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w:t>
      </w:r>
      <w:r>
        <w:rPr>
          <w:rFonts w:ascii="Calibri" w:eastAsia="Calibri" w:hAnsi="Calibri" w:cs="Times New Roman"/>
          <w:b w:val="0"/>
          <w:color w:val="000000"/>
          <w:sz w:val="24"/>
          <w:szCs w:val="24"/>
          <w:lang w:val="es-ES_tradnl"/>
        </w:rPr>
        <w:t>pleado - Inmueble - Detalles</w:t>
      </w:r>
    </w:p>
    <w:p w14:paraId="6E2C4655" w14:textId="62C4BBE2"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Inmueble - Índex</w:t>
      </w:r>
      <w:r>
        <w:rPr>
          <w:rFonts w:ascii="Calibri" w:eastAsia="Calibri" w:hAnsi="Calibri" w:cs="Times New Roman"/>
          <w:b w:val="0"/>
          <w:color w:val="000000"/>
          <w:sz w:val="24"/>
          <w:szCs w:val="24"/>
          <w:lang w:val="es-ES_tradnl"/>
        </w:rPr>
        <w:t xml:space="preserve"> (Acciones rá</w:t>
      </w:r>
      <w:r w:rsidRPr="00613DFB">
        <w:rPr>
          <w:rFonts w:ascii="Calibri" w:eastAsia="Calibri" w:hAnsi="Calibri" w:cs="Times New Roman"/>
          <w:b w:val="0"/>
          <w:color w:val="000000"/>
          <w:sz w:val="24"/>
          <w:szCs w:val="24"/>
          <w:lang w:val="es-ES_tradnl"/>
        </w:rPr>
        <w:t>pidas de ABMC y Disponi</w:t>
      </w:r>
      <w:r>
        <w:rPr>
          <w:rFonts w:ascii="Calibri" w:eastAsia="Calibri" w:hAnsi="Calibri" w:cs="Times New Roman"/>
          <w:b w:val="0"/>
          <w:color w:val="000000"/>
          <w:sz w:val="24"/>
          <w:szCs w:val="24"/>
          <w:lang w:val="es-ES_tradnl"/>
        </w:rPr>
        <w:t>bles)</w:t>
      </w:r>
    </w:p>
    <w:p w14:paraId="339313A1" w14:textId="7C0AE861"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Inmueble - Índex (Filtrado d</w:t>
      </w:r>
      <w:r>
        <w:rPr>
          <w:rFonts w:ascii="Calibri" w:eastAsia="Calibri" w:hAnsi="Calibri" w:cs="Times New Roman"/>
          <w:b w:val="0"/>
          <w:color w:val="000000"/>
          <w:sz w:val="24"/>
          <w:szCs w:val="24"/>
          <w:lang w:val="es-ES_tradnl"/>
        </w:rPr>
        <w:t>e disponibilidad por fechas)</w:t>
      </w:r>
    </w:p>
    <w:p w14:paraId="2C64DEEE" w14:textId="3C8F4123"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w:t>
      </w:r>
      <w:r>
        <w:rPr>
          <w:rFonts w:ascii="Calibri" w:eastAsia="Calibri" w:hAnsi="Calibri" w:cs="Times New Roman"/>
          <w:b w:val="0"/>
          <w:color w:val="000000"/>
          <w:sz w:val="24"/>
          <w:szCs w:val="24"/>
          <w:lang w:val="es-ES_tradnl"/>
        </w:rPr>
        <w:t>leado - Inmueble - Modificar</w:t>
      </w:r>
    </w:p>
    <w:p w14:paraId="34C92954" w14:textId="1A5D1F26"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Empleado - Inquilino - Alta</w:t>
      </w:r>
    </w:p>
    <w:p w14:paraId="24433F54" w14:textId="0FE76E25"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w:t>
      </w:r>
      <w:r>
        <w:rPr>
          <w:rFonts w:ascii="Calibri" w:eastAsia="Calibri" w:hAnsi="Calibri" w:cs="Times New Roman"/>
          <w:b w:val="0"/>
          <w:color w:val="000000"/>
          <w:sz w:val="24"/>
          <w:szCs w:val="24"/>
          <w:lang w:val="es-ES_tradnl"/>
        </w:rPr>
        <w:t>leado - Inquilino - Detalles</w:t>
      </w:r>
    </w:p>
    <w:p w14:paraId="42E13BC1" w14:textId="078142BE"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Inquilino - Í</w:t>
      </w:r>
      <w:r>
        <w:rPr>
          <w:rFonts w:ascii="Calibri" w:eastAsia="Calibri" w:hAnsi="Calibri" w:cs="Times New Roman"/>
          <w:b w:val="0"/>
          <w:color w:val="000000"/>
          <w:sz w:val="24"/>
          <w:szCs w:val="24"/>
          <w:lang w:val="es-ES_tradnl"/>
        </w:rPr>
        <w:t>ndex (Acciones rápidas ABMC)</w:t>
      </w:r>
    </w:p>
    <w:p w14:paraId="55BE2478" w14:textId="18B50E7D"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In</w:t>
      </w:r>
      <w:r>
        <w:rPr>
          <w:rFonts w:ascii="Calibri" w:eastAsia="Calibri" w:hAnsi="Calibri" w:cs="Times New Roman"/>
          <w:b w:val="0"/>
          <w:color w:val="000000"/>
          <w:sz w:val="24"/>
          <w:szCs w:val="24"/>
          <w:lang w:val="es-ES_tradnl"/>
        </w:rPr>
        <w:t>quilino - Modificar</w:t>
      </w:r>
    </w:p>
    <w:p w14:paraId="7A89E2C3" w14:textId="058AEC3A"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Empleado - Pago - Alta</w:t>
      </w:r>
    </w:p>
    <w:p w14:paraId="16CD4482" w14:textId="53CEE9C8"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w:t>
      </w:r>
      <w:r>
        <w:rPr>
          <w:rFonts w:ascii="Calibri" w:eastAsia="Calibri" w:hAnsi="Calibri" w:cs="Times New Roman"/>
          <w:b w:val="0"/>
          <w:color w:val="000000"/>
          <w:sz w:val="24"/>
          <w:szCs w:val="24"/>
          <w:lang w:val="es-ES_tradnl"/>
        </w:rPr>
        <w:t>mpleado - Propietario - Alta</w:t>
      </w:r>
    </w:p>
    <w:p w14:paraId="5BC9F7D5" w14:textId="7D3EADC2"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w:t>
      </w:r>
      <w:r>
        <w:rPr>
          <w:rFonts w:ascii="Calibri" w:eastAsia="Calibri" w:hAnsi="Calibri" w:cs="Times New Roman"/>
          <w:b w:val="0"/>
          <w:color w:val="000000"/>
          <w:sz w:val="24"/>
          <w:szCs w:val="24"/>
          <w:lang w:val="es-ES_tradnl"/>
        </w:rPr>
        <w:t>ado - Propietario - Detalles</w:t>
      </w:r>
    </w:p>
    <w:p w14:paraId="6E358097" w14:textId="53E4D1D7"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Propietario - Í</w:t>
      </w:r>
      <w:r>
        <w:rPr>
          <w:rFonts w:ascii="Calibri" w:eastAsia="Calibri" w:hAnsi="Calibri" w:cs="Times New Roman"/>
          <w:b w:val="0"/>
          <w:color w:val="000000"/>
          <w:sz w:val="24"/>
          <w:szCs w:val="24"/>
          <w:lang w:val="es-ES_tradnl"/>
        </w:rPr>
        <w:t>ndex (Acciones rápidas ABMC)</w:t>
      </w:r>
    </w:p>
    <w:p w14:paraId="1593155F" w14:textId="6E0282CB"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w:t>
      </w:r>
      <w:r>
        <w:rPr>
          <w:rFonts w:ascii="Calibri" w:eastAsia="Calibri" w:hAnsi="Calibri" w:cs="Times New Roman"/>
          <w:b w:val="0"/>
          <w:color w:val="000000"/>
          <w:sz w:val="24"/>
          <w:szCs w:val="24"/>
          <w:lang w:val="es-ES_tradnl"/>
        </w:rPr>
        <w:t>do - Propietario - Inmuebles</w:t>
      </w:r>
    </w:p>
    <w:p w14:paraId="13032328" w14:textId="24466E0E" w:rsidR="00613DFB" w:rsidRPr="00613DFB" w:rsidRDefault="00613DFB" w:rsidP="00613DFB">
      <w:pPr>
        <w:pStyle w:val="Prrafodelista"/>
        <w:numPr>
          <w:ilvl w:val="0"/>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w:t>
      </w:r>
      <w:r>
        <w:rPr>
          <w:rFonts w:ascii="Calibri" w:eastAsia="Calibri" w:hAnsi="Calibri" w:cs="Times New Roman"/>
          <w:b w:val="0"/>
          <w:color w:val="000000"/>
          <w:sz w:val="24"/>
          <w:szCs w:val="24"/>
          <w:lang w:val="es-ES_tradnl"/>
        </w:rPr>
        <w:t>do - Propietario - Modificar</w:t>
      </w:r>
    </w:p>
    <w:p w14:paraId="1B490F12" w14:textId="011FB3DB" w:rsidR="00CA1BD5" w:rsidRDefault="00CA1BD5" w:rsidP="00CA1BD5">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38439002" w14:textId="4208BA94" w:rsidR="00BA3679" w:rsidRDefault="00BA3679" w:rsidP="00BA3679">
      <w:pPr>
        <w:pStyle w:val="Ttulo3"/>
        <w:rPr>
          <w:lang w:val="es-ES_tradnl"/>
        </w:rPr>
      </w:pPr>
      <w:r>
        <w:rPr>
          <w:lang w:val="es-ES_tradnl"/>
        </w:rPr>
        <w:t>IMPLEMENTACIÓN:</w:t>
      </w:r>
    </w:p>
    <w:p w14:paraId="63EA9BB3" w14:textId="77777777" w:rsidR="00BA3679" w:rsidRPr="00BA3679" w:rsidRDefault="00BA3679" w:rsidP="00BA3679">
      <w:pPr>
        <w:rPr>
          <w:lang w:val="es-ES_tradnl"/>
        </w:rPr>
      </w:pPr>
    </w:p>
    <w:p w14:paraId="072AB710"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Código</w:t>
      </w:r>
    </w:p>
    <w:p w14:paraId="0CBD9172"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Paquete Modelo.</w:t>
      </w:r>
    </w:p>
    <w:p w14:paraId="5F817178"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Paquete Data.</w:t>
      </w:r>
    </w:p>
    <w:p w14:paraId="03EAE522"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Paquete Vistas.</w:t>
      </w:r>
    </w:p>
    <w:p w14:paraId="65650957"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Conexión.</w:t>
      </w:r>
    </w:p>
    <w:p w14:paraId="70242D16"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Paquete Controladores.</w:t>
      </w:r>
    </w:p>
    <w:p w14:paraId="42AFA46A" w14:textId="7BA7C99A" w:rsidR="00BA3679" w:rsidRDefault="00BA3679" w:rsidP="00CA1BD5">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6EEE0597" w14:textId="499FB43C" w:rsidR="00BA3679" w:rsidRDefault="00BA3679" w:rsidP="00CA1BD5">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p>
    <w:p w14:paraId="0ED23EB6" w14:textId="34B68A51" w:rsidR="00BA3679" w:rsidRDefault="00BA3679" w:rsidP="00BA3679">
      <w:pPr>
        <w:pStyle w:val="Ttulo3"/>
        <w:rPr>
          <w:lang w:val="es-ES_tradnl"/>
        </w:rPr>
      </w:pPr>
      <w:r>
        <w:rPr>
          <w:lang w:val="es-ES_tradnl"/>
        </w:rPr>
        <w:lastRenderedPageBreak/>
        <w:t>TESTING:</w:t>
      </w:r>
    </w:p>
    <w:p w14:paraId="59E52748" w14:textId="77777777" w:rsidR="00BA3679" w:rsidRPr="00BA3679" w:rsidRDefault="00BA3679" w:rsidP="00BA3679">
      <w:pPr>
        <w:rPr>
          <w:lang w:val="es-ES_tradnl"/>
        </w:rPr>
      </w:pPr>
    </w:p>
    <w:p w14:paraId="4703B9DB"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Informe de Testing</w:t>
      </w:r>
    </w:p>
    <w:p w14:paraId="74FDDB00"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Debugging (Caja Blanca).</w:t>
      </w:r>
    </w:p>
    <w:p w14:paraId="49C7840A" w14:textId="3904BF8D" w:rsid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Validación (Caja Negra).</w:t>
      </w:r>
    </w:p>
    <w:p w14:paraId="06356077" w14:textId="148C0129" w:rsidR="00BA3679" w:rsidRDefault="00BA3679" w:rsidP="00BA3679">
      <w:pPr>
        <w:spacing w:after="160" w:line="259" w:lineRule="auto"/>
        <w:contextualSpacing/>
        <w:rPr>
          <w:rFonts w:ascii="Calibri" w:eastAsia="Calibri" w:hAnsi="Calibri" w:cs="Times New Roman"/>
          <w:b w:val="0"/>
          <w:color w:val="auto"/>
          <w:szCs w:val="28"/>
          <w:lang w:val="es-AR"/>
        </w:rPr>
      </w:pPr>
    </w:p>
    <w:p w14:paraId="5A1545B4" w14:textId="13AA163D" w:rsidR="00BA3679" w:rsidRDefault="00BA3679" w:rsidP="00BA3679">
      <w:pPr>
        <w:pStyle w:val="Ttulo3"/>
        <w:rPr>
          <w:lang w:val="es-AR"/>
        </w:rPr>
      </w:pPr>
      <w:r>
        <w:rPr>
          <w:lang w:val="es-AR"/>
        </w:rPr>
        <w:t>MANTENIMIENTO:</w:t>
      </w:r>
    </w:p>
    <w:p w14:paraId="7F23E54B" w14:textId="77777777" w:rsidR="00BA3679" w:rsidRPr="00BA3679" w:rsidRDefault="00BA3679" w:rsidP="00BA3679">
      <w:pPr>
        <w:rPr>
          <w:lang w:val="es-AR"/>
        </w:rPr>
      </w:pPr>
    </w:p>
    <w:p w14:paraId="633CC7CB" w14:textId="77777777" w:rsidR="00BA3679" w:rsidRPr="00CA1BD5" w:rsidRDefault="00BA3679" w:rsidP="00BA3679">
      <w:pPr>
        <w:pStyle w:val="Subttulo"/>
        <w:framePr w:wrap="around" w:hAnchor="page" w:x="893" w:y="708"/>
        <w:jc w:val="both"/>
        <w:rPr>
          <w:lang w:val="es-ES_tradnl"/>
        </w:rPr>
      </w:pPr>
      <w:r>
        <w:rPr>
          <w:lang w:val="es-ES_tradnl"/>
        </w:rPr>
        <w:t>NOTA: Todos los diagramas de diseño están adjuntos, además, en la carpeta “Imágenes de Diagramas”.</w:t>
      </w:r>
    </w:p>
    <w:p w14:paraId="6D2A8A33"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 y corrección de errores posteriores a producción.</w:t>
      </w:r>
    </w:p>
    <w:p w14:paraId="71046789" w14:textId="6329BE69" w:rsidR="00BA3679" w:rsidRDefault="00BA3679" w:rsidP="00BA3679">
      <w:pPr>
        <w:rPr>
          <w:lang w:val="es-AR"/>
        </w:rPr>
      </w:pPr>
    </w:p>
    <w:p w14:paraId="537ABEAD" w14:textId="14862ABA" w:rsidR="00BA3679" w:rsidRDefault="00BA3679" w:rsidP="00BA3679">
      <w:pPr>
        <w:pStyle w:val="Ttulo4"/>
        <w:rPr>
          <w:lang w:val="es-AR"/>
        </w:rPr>
      </w:pPr>
      <w:r w:rsidRPr="001332F7">
        <w:rPr>
          <w:highlight w:val="cyan"/>
          <w:lang w:val="es-AR"/>
        </w:rPr>
        <w:t>------------------------------ TRABAJO PRÁCTICO 2 ---------------------------</w:t>
      </w:r>
    </w:p>
    <w:p w14:paraId="237B730B" w14:textId="77777777" w:rsidR="00BA3679" w:rsidRDefault="00BA3679" w:rsidP="00BA3679">
      <w:pPr>
        <w:rPr>
          <w:lang w:val="es-AR"/>
        </w:rPr>
      </w:pPr>
    </w:p>
    <w:p w14:paraId="15071608" w14:textId="52D72D84" w:rsidR="00BA3679" w:rsidRPr="00BA3679" w:rsidRDefault="00BA3679" w:rsidP="00BA3679">
      <w:pPr>
        <w:pStyle w:val="Ttulo"/>
        <w:rPr>
          <w:sz w:val="56"/>
          <w:szCs w:val="56"/>
          <w:u w:val="single"/>
          <w:lang w:val="es-AR"/>
        </w:rPr>
      </w:pPr>
      <w:r w:rsidRPr="00BA3679">
        <w:rPr>
          <w:sz w:val="56"/>
          <w:szCs w:val="56"/>
          <w:u w:val="single"/>
          <w:lang w:val="es-AR"/>
        </w:rPr>
        <w:t>CICLO DE VIDA INCREMENTAL</w:t>
      </w:r>
    </w:p>
    <w:p w14:paraId="4229A7E3" w14:textId="5E6A27CF" w:rsidR="00BA3679" w:rsidRDefault="00BA3679">
      <w:pPr>
        <w:pStyle w:val="Subttulo"/>
        <w:framePr w:hSpace="0" w:wrap="auto" w:vAnchor="margin" w:hAnchor="text" w:yAlign="inline"/>
        <w:rPr>
          <w:lang w:val="es-ES_tradnl"/>
        </w:rPr>
      </w:pPr>
    </w:p>
    <w:p w14:paraId="2FA8EFDC" w14:textId="586B238E" w:rsidR="00BA3679" w:rsidRDefault="00FD4C17" w:rsidP="00253DE6">
      <w:pPr>
        <w:pStyle w:val="Ttulo3"/>
        <w:rPr>
          <w:lang w:val="es-AR"/>
        </w:rPr>
      </w:pPr>
      <w:r>
        <w:rPr>
          <w:lang w:val="es-AR"/>
        </w:rPr>
        <w:t>CAPTURA DE REQUISITOS</w:t>
      </w:r>
      <w:r w:rsidR="00BA3679" w:rsidRPr="00BA3679">
        <w:rPr>
          <w:lang w:val="es-AR"/>
        </w:rPr>
        <w:t>:</w:t>
      </w:r>
    </w:p>
    <w:p w14:paraId="7C49E36E" w14:textId="77777777" w:rsidR="00253DE6" w:rsidRPr="00253DE6" w:rsidRDefault="00253DE6" w:rsidP="00253DE6">
      <w:pPr>
        <w:rPr>
          <w:lang w:val="es-AR"/>
        </w:rPr>
      </w:pPr>
    </w:p>
    <w:p w14:paraId="7F0692ED" w14:textId="77777777" w:rsidR="00BA3679" w:rsidRPr="00BA3679" w:rsidRDefault="00BA3679" w:rsidP="00BA3679">
      <w:pPr>
        <w:numPr>
          <w:ilvl w:val="0"/>
          <w:numId w:val="14"/>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Entrevista con el cliente.</w:t>
      </w:r>
    </w:p>
    <w:p w14:paraId="3A3F7D4B" w14:textId="77777777" w:rsidR="00BA3679" w:rsidRPr="00BA3679" w:rsidRDefault="00BA3679" w:rsidP="00BA3679">
      <w:pPr>
        <w:numPr>
          <w:ilvl w:val="0"/>
          <w:numId w:val="14"/>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Casos de Uso</w:t>
      </w:r>
    </w:p>
    <w:p w14:paraId="30B66F01" w14:textId="32437CDA" w:rsidR="00BA3679" w:rsidRPr="00BA3679" w:rsidRDefault="00FD4C17" w:rsidP="00BA3679">
      <w:pPr>
        <w:numPr>
          <w:ilvl w:val="0"/>
          <w:numId w:val="15"/>
        </w:numPr>
        <w:spacing w:after="160" w:line="259" w:lineRule="auto"/>
        <w:contextualSpacing/>
        <w:rPr>
          <w:rFonts w:ascii="Calibri" w:eastAsia="Calibri" w:hAnsi="Calibri" w:cs="Times New Roman"/>
          <w:b w:val="0"/>
          <w:color w:val="auto"/>
          <w:szCs w:val="28"/>
          <w:lang w:val="es-AR"/>
        </w:rPr>
      </w:pPr>
      <w:r>
        <w:rPr>
          <w:rFonts w:ascii="Calibri" w:eastAsia="Calibri" w:hAnsi="Calibri" w:cs="Times New Roman"/>
          <w:b w:val="0"/>
          <w:color w:val="auto"/>
          <w:szCs w:val="28"/>
          <w:lang w:val="es-AR"/>
        </w:rPr>
        <w:t>Usuario no autenticado</w:t>
      </w:r>
      <w:r w:rsidR="00BA3679" w:rsidRPr="00BA3679">
        <w:rPr>
          <w:rFonts w:ascii="Calibri" w:eastAsia="Calibri" w:hAnsi="Calibri" w:cs="Times New Roman"/>
          <w:b w:val="0"/>
          <w:color w:val="auto"/>
          <w:szCs w:val="28"/>
          <w:lang w:val="es-AR"/>
        </w:rPr>
        <w:t>: visualizar galería de inmuebles.</w:t>
      </w:r>
    </w:p>
    <w:p w14:paraId="61CD3B26" w14:textId="11E96B7A" w:rsidR="00BA3679" w:rsidRPr="00BA3679" w:rsidRDefault="00BA3679" w:rsidP="00BA3679">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Usuario</w:t>
      </w:r>
      <w:r w:rsidR="00FD4C17">
        <w:rPr>
          <w:rFonts w:ascii="Calibri" w:eastAsia="Calibri" w:hAnsi="Calibri" w:cs="Times New Roman"/>
          <w:b w:val="0"/>
          <w:color w:val="auto"/>
          <w:szCs w:val="28"/>
          <w:lang w:val="es-AR"/>
        </w:rPr>
        <w:t xml:space="preserve"> autenticado</w:t>
      </w:r>
      <w:r w:rsidRPr="00BA3679">
        <w:rPr>
          <w:rFonts w:ascii="Calibri" w:eastAsia="Calibri" w:hAnsi="Calibri" w:cs="Times New Roman"/>
          <w:b w:val="0"/>
          <w:color w:val="auto"/>
          <w:szCs w:val="28"/>
          <w:lang w:val="es-AR"/>
        </w:rPr>
        <w:t>: Login. Administrar datos de Usuario</w:t>
      </w:r>
    </w:p>
    <w:p w14:paraId="19630D14" w14:textId="77777777" w:rsidR="00BA3679" w:rsidRPr="00BA3679" w:rsidRDefault="00BA3679" w:rsidP="00BA3679">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Empleado: ABMC de inmuebles, inquilinos, propietarios, contratos y pagos (Listar Inmuebles Disponibles, Listar Contratos Vigentes, etc).</w:t>
      </w:r>
    </w:p>
    <w:p w14:paraId="07F97DCE" w14:textId="77777777" w:rsidR="00BA3679" w:rsidRPr="00BA3679" w:rsidRDefault="00BA3679" w:rsidP="00BA3679">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Administrador</w:t>
      </w:r>
      <w:r w:rsidRPr="00BA3679">
        <w:rPr>
          <w:rFonts w:ascii="Calibri" w:eastAsia="Calibri" w:hAnsi="Calibri" w:cs="Times New Roman"/>
          <w:color w:val="auto"/>
          <w:szCs w:val="28"/>
          <w:lang w:val="es-AR"/>
        </w:rPr>
        <w:t>:</w:t>
      </w:r>
      <w:r w:rsidRPr="00BA3679">
        <w:rPr>
          <w:rFonts w:ascii="Calibri" w:eastAsia="Calibri" w:hAnsi="Calibri" w:cs="Times New Roman"/>
          <w:b w:val="0"/>
          <w:color w:val="auto"/>
          <w:szCs w:val="28"/>
          <w:lang w:val="es-AR"/>
        </w:rPr>
        <w:t xml:space="preserve"> ABMC de Usuarios.</w:t>
      </w:r>
    </w:p>
    <w:p w14:paraId="3E2B82DE" w14:textId="77777777" w:rsidR="00253DE6" w:rsidRDefault="00253DE6" w:rsidP="00BA3679">
      <w:pPr>
        <w:spacing w:after="160" w:line="259" w:lineRule="auto"/>
        <w:rPr>
          <w:rFonts w:ascii="Calibri" w:eastAsia="Calibri" w:hAnsi="Calibri" w:cs="Times New Roman"/>
          <w:color w:val="FF0000"/>
          <w:sz w:val="32"/>
          <w:szCs w:val="28"/>
          <w:u w:val="single"/>
          <w:lang w:val="es-AR"/>
        </w:rPr>
      </w:pPr>
    </w:p>
    <w:p w14:paraId="16A7622F" w14:textId="55D718FE" w:rsidR="00BA3679" w:rsidRPr="00FD4C17" w:rsidRDefault="00BA3679" w:rsidP="00253DE6">
      <w:pPr>
        <w:pStyle w:val="Textodestacado"/>
        <w:rPr>
          <w:u w:val="single"/>
        </w:rPr>
      </w:pPr>
      <w:r w:rsidRPr="00FD4C17">
        <w:rPr>
          <w:u w:val="single"/>
        </w:rPr>
        <w:t>Incremento 1 (Usuario, Inquilino)</w:t>
      </w:r>
    </w:p>
    <w:p w14:paraId="37E6B239" w14:textId="77777777" w:rsidR="00253DE6" w:rsidRPr="00BA3679" w:rsidRDefault="00253DE6" w:rsidP="00253DE6">
      <w:pPr>
        <w:pStyle w:val="Textodestacado"/>
        <w:rPr>
          <w:lang w:val="es-AR"/>
        </w:rPr>
      </w:pPr>
    </w:p>
    <w:p w14:paraId="2E6E57F4" w14:textId="0E7EEFE7" w:rsidR="00BA3679" w:rsidRDefault="00FD4C17" w:rsidP="00253DE6">
      <w:pPr>
        <w:pStyle w:val="Ttulo3"/>
        <w:rPr>
          <w:lang w:val="es-AR"/>
        </w:rPr>
      </w:pPr>
      <w:r>
        <w:rPr>
          <w:lang w:val="es-AR"/>
        </w:rPr>
        <w:t>ANÁLISIS</w:t>
      </w:r>
      <w:r w:rsidR="00BA3679" w:rsidRPr="00BA3679">
        <w:rPr>
          <w:lang w:val="es-AR"/>
        </w:rPr>
        <w:t>:</w:t>
      </w:r>
    </w:p>
    <w:p w14:paraId="36C61C3A" w14:textId="77777777" w:rsidR="00FD4C17" w:rsidRPr="00FD4C17" w:rsidRDefault="00FD4C17" w:rsidP="00FD4C17">
      <w:pPr>
        <w:rPr>
          <w:lang w:val="es-AR"/>
        </w:rPr>
      </w:pPr>
    </w:p>
    <w:p w14:paraId="5A30EBEE"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w:t>
      </w:r>
    </w:p>
    <w:p w14:paraId="21D7DD75"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Usuario</w:t>
      </w:r>
      <w:r w:rsidRPr="00BA3679">
        <w:rPr>
          <w:rFonts w:ascii="Calibri" w:eastAsia="Calibri" w:hAnsi="Calibri" w:cs="Times New Roman"/>
          <w:b w:val="0"/>
          <w:color w:val="auto"/>
          <w:szCs w:val="28"/>
          <w:lang w:val="es-AR"/>
        </w:rPr>
        <w:t>: Id, Email, Pass, Alias, Role.</w:t>
      </w:r>
    </w:p>
    <w:p w14:paraId="71579CBB"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Inquilino</w:t>
      </w:r>
      <w:r w:rsidRPr="00BA3679">
        <w:rPr>
          <w:rFonts w:ascii="Calibri" w:eastAsia="Calibri" w:hAnsi="Calibri" w:cs="Times New Roman"/>
          <w:b w:val="0"/>
          <w:color w:val="auto"/>
          <w:szCs w:val="28"/>
          <w:lang w:val="es-AR"/>
        </w:rPr>
        <w:t>: Id, Dni, Cuit_Cuil, Nombre, Apellido, Telefono, Email, Domicilio, Domicilio_Trabajo, Nombre_Garante, Dni_Garante.</w:t>
      </w:r>
    </w:p>
    <w:p w14:paraId="492499DC"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lang w:val="es-AR"/>
        </w:rPr>
      </w:pPr>
    </w:p>
    <w:p w14:paraId="1C2F645E" w14:textId="1031E9FF" w:rsidR="00BA3679" w:rsidRDefault="00FD4C17" w:rsidP="00253DE6">
      <w:pPr>
        <w:pStyle w:val="Ttulo3"/>
        <w:rPr>
          <w:lang w:val="es-AR"/>
        </w:rPr>
      </w:pPr>
      <w:r>
        <w:rPr>
          <w:lang w:val="es-AR"/>
        </w:rPr>
        <w:t>DISEÑO</w:t>
      </w:r>
      <w:r w:rsidR="00BA3679" w:rsidRPr="00BA3679">
        <w:rPr>
          <w:lang w:val="es-AR"/>
        </w:rPr>
        <w:t>:</w:t>
      </w:r>
    </w:p>
    <w:p w14:paraId="0B0E9DF8" w14:textId="77777777" w:rsidR="00253DE6" w:rsidRPr="00253DE6" w:rsidRDefault="00253DE6" w:rsidP="00253DE6">
      <w:pPr>
        <w:rPr>
          <w:lang w:val="es-AR"/>
        </w:rPr>
      </w:pPr>
    </w:p>
    <w:p w14:paraId="612A1CA6"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Modelos Detalladas</w:t>
      </w:r>
    </w:p>
    <w:p w14:paraId="2799F67B"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Usuario</w:t>
      </w:r>
      <w:r w:rsidRPr="00BA3679">
        <w:rPr>
          <w:rFonts w:ascii="Calibri" w:eastAsia="Calibri" w:hAnsi="Calibri" w:cs="Times New Roman"/>
          <w:b w:val="0"/>
          <w:color w:val="auto"/>
          <w:szCs w:val="28"/>
          <w:lang w:val="en-US"/>
        </w:rPr>
        <w:t>: getters, setters y constructor.</w:t>
      </w:r>
    </w:p>
    <w:p w14:paraId="58918EEB"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Inquilino</w:t>
      </w:r>
      <w:r w:rsidRPr="00BA3679">
        <w:rPr>
          <w:rFonts w:ascii="Calibri" w:eastAsia="Calibri" w:hAnsi="Calibri" w:cs="Times New Roman"/>
          <w:b w:val="0"/>
          <w:color w:val="auto"/>
          <w:szCs w:val="28"/>
          <w:lang w:val="en-US"/>
        </w:rPr>
        <w:t>: getters, setters y constructor.</w:t>
      </w:r>
    </w:p>
    <w:p w14:paraId="6324BD16"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lang w:val="en-US"/>
        </w:rPr>
      </w:pPr>
    </w:p>
    <w:p w14:paraId="1376EE87"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Data Detalladas (Sólo Métodos)</w:t>
      </w:r>
    </w:p>
    <w:p w14:paraId="54A97C58"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UsuarioData</w:t>
      </w:r>
      <w:r w:rsidRPr="00BA3679">
        <w:rPr>
          <w:rFonts w:ascii="Calibri" w:eastAsia="Calibri" w:hAnsi="Calibri" w:cs="Times New Roman"/>
          <w:b w:val="0"/>
          <w:color w:val="auto"/>
          <w:szCs w:val="28"/>
        </w:rPr>
        <w:t>: ABM, ActualizarPass, ActualizarEmail, ActualizarAlias, ObtenerUsuarios, BuscarUsuarioPorDni, BuscarUsuarioPorCuilCuit.</w:t>
      </w:r>
    </w:p>
    <w:p w14:paraId="05142ADE"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InquilinoData</w:t>
      </w:r>
      <w:r w:rsidRPr="00BA3679">
        <w:rPr>
          <w:rFonts w:ascii="Calibri" w:eastAsia="Calibri" w:hAnsi="Calibri" w:cs="Times New Roman"/>
          <w:b w:val="0"/>
          <w:color w:val="auto"/>
          <w:szCs w:val="28"/>
        </w:rPr>
        <w:t>: ABM, ObtenerInquilinos, BuscarInquilino(Id), BuscarInquilino(Dni).</w:t>
      </w:r>
    </w:p>
    <w:p w14:paraId="71BD3387"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rPr>
      </w:pPr>
    </w:p>
    <w:p w14:paraId="026EBAAE"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Diseño de BD</w:t>
      </w:r>
    </w:p>
    <w:p w14:paraId="6CFC69C5"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Usuario</w:t>
      </w:r>
      <w:r w:rsidRPr="00BA3679">
        <w:rPr>
          <w:rFonts w:ascii="Calibri" w:eastAsia="Calibri" w:hAnsi="Calibri" w:cs="Times New Roman"/>
          <w:b w:val="0"/>
          <w:color w:val="auto"/>
          <w:szCs w:val="28"/>
          <w:lang w:val="es-AR"/>
        </w:rPr>
        <w:t>: Id, Email, Pass, Alias, Role.</w:t>
      </w:r>
    </w:p>
    <w:p w14:paraId="2A728C21"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Inquilino</w:t>
      </w:r>
      <w:r w:rsidRPr="00BA3679">
        <w:rPr>
          <w:rFonts w:ascii="Calibri" w:eastAsia="Calibri" w:hAnsi="Calibri" w:cs="Times New Roman"/>
          <w:b w:val="0"/>
          <w:color w:val="auto"/>
          <w:szCs w:val="28"/>
          <w:lang w:val="es-AR"/>
        </w:rPr>
        <w:t>: Id, Dni, Cuit_Cuil, Nombre, Apellido, Telefono, Email, Domicilio, Domicilio_Trabajo, Nombre_Garante, Dni_Garante.</w:t>
      </w:r>
    </w:p>
    <w:p w14:paraId="07768537"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lang w:val="es-AR"/>
        </w:rPr>
      </w:pPr>
    </w:p>
    <w:p w14:paraId="107AD0D2" w14:textId="54E8BFBB" w:rsidR="001332F7" w:rsidRPr="001332F7" w:rsidRDefault="00BA3679" w:rsidP="001332F7">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w:t>
      </w:r>
    </w:p>
    <w:p w14:paraId="52A9D3AB"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 xml:space="preserve">Usuario </w:t>
      </w:r>
      <w:r>
        <w:rPr>
          <w:rFonts w:ascii="Calibri" w:eastAsia="Calibri" w:hAnsi="Calibri" w:cs="Times New Roman"/>
          <w:b w:val="0"/>
          <w:color w:val="000000"/>
          <w:sz w:val="24"/>
          <w:szCs w:val="24"/>
          <w:lang w:val="es-ES_tradnl"/>
        </w:rPr>
        <w:t>no autenticado - Login</w:t>
      </w:r>
    </w:p>
    <w:p w14:paraId="582A169E" w14:textId="77777777" w:rsidR="001332F7" w:rsidRPr="007C75B4"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 xml:space="preserve">Usuario no autenticado </w:t>
      </w:r>
      <w:r w:rsidRPr="00613DFB">
        <w:rPr>
          <w:rFonts w:ascii="Calibri" w:eastAsia="Calibri" w:hAnsi="Calibri" w:cs="Times New Roman"/>
          <w:b w:val="0"/>
          <w:color w:val="000000"/>
          <w:sz w:val="24"/>
          <w:szCs w:val="24"/>
          <w:lang w:val="es-ES_tradnl"/>
        </w:rPr>
        <w:t>- Vista de galería</w:t>
      </w:r>
      <w:r>
        <w:rPr>
          <w:rFonts w:ascii="Calibri" w:eastAsia="Calibri" w:hAnsi="Calibri" w:cs="Times New Roman"/>
          <w:b w:val="0"/>
          <w:color w:val="000000"/>
          <w:sz w:val="24"/>
          <w:szCs w:val="24"/>
          <w:lang w:val="es-ES_tradnl"/>
        </w:rPr>
        <w:t xml:space="preserve"> de Inmuebles</w:t>
      </w:r>
    </w:p>
    <w:p w14:paraId="61B2A0E2"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Usuario</w:t>
      </w:r>
      <w:r>
        <w:rPr>
          <w:rFonts w:ascii="Calibri" w:eastAsia="Calibri" w:hAnsi="Calibri" w:cs="Times New Roman"/>
          <w:b w:val="0"/>
          <w:color w:val="000000"/>
          <w:sz w:val="24"/>
          <w:szCs w:val="24"/>
          <w:lang w:val="es-ES_tradnl"/>
        </w:rPr>
        <w:t xml:space="preserve"> autenticado - Administrar Cuenta</w:t>
      </w:r>
    </w:p>
    <w:p w14:paraId="1CD2F71D"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 xml:space="preserve">Usuario </w:t>
      </w:r>
      <w:r>
        <w:rPr>
          <w:rFonts w:ascii="Calibri" w:eastAsia="Calibri" w:hAnsi="Calibri" w:cs="Times New Roman"/>
          <w:b w:val="0"/>
          <w:color w:val="000000"/>
          <w:sz w:val="24"/>
          <w:szCs w:val="24"/>
          <w:lang w:val="es-ES_tradnl"/>
        </w:rPr>
        <w:t>autenticado - Cambiar Contraseña</w:t>
      </w:r>
    </w:p>
    <w:p w14:paraId="645ED46C"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Adm</w:t>
      </w:r>
      <w:r>
        <w:rPr>
          <w:rFonts w:ascii="Calibri" w:eastAsia="Calibri" w:hAnsi="Calibri" w:cs="Times New Roman"/>
          <w:b w:val="0"/>
          <w:color w:val="000000"/>
          <w:sz w:val="24"/>
          <w:szCs w:val="24"/>
          <w:lang w:val="es-ES_tradnl"/>
        </w:rPr>
        <w:t>inistrador - Usuario - Alta</w:t>
      </w:r>
    </w:p>
    <w:p w14:paraId="2508189D"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Administrador - Usuario - Detalles</w:t>
      </w:r>
    </w:p>
    <w:p w14:paraId="42A50FA8"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Admin</w:t>
      </w:r>
      <w:r>
        <w:rPr>
          <w:rFonts w:ascii="Calibri" w:eastAsia="Calibri" w:hAnsi="Calibri" w:cs="Times New Roman"/>
          <w:b w:val="0"/>
          <w:color w:val="000000"/>
          <w:sz w:val="24"/>
          <w:szCs w:val="24"/>
          <w:lang w:val="es-ES_tradnl"/>
        </w:rPr>
        <w:t>istrador - Usuario - Editar</w:t>
      </w:r>
    </w:p>
    <w:p w14:paraId="51568AF4" w14:textId="1C75CA4E" w:rsidR="001332F7"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Administrador - Usuario</w:t>
      </w:r>
      <w:r w:rsidRPr="00613DFB">
        <w:rPr>
          <w:rFonts w:ascii="Calibri" w:eastAsia="Calibri" w:hAnsi="Calibri" w:cs="Times New Roman"/>
          <w:b w:val="0"/>
          <w:color w:val="000000"/>
          <w:sz w:val="24"/>
          <w:szCs w:val="24"/>
          <w:lang w:val="es-ES_tradnl"/>
        </w:rPr>
        <w:t xml:space="preserve"> - Í</w:t>
      </w:r>
      <w:r>
        <w:rPr>
          <w:rFonts w:ascii="Calibri" w:eastAsia="Calibri" w:hAnsi="Calibri" w:cs="Times New Roman"/>
          <w:b w:val="0"/>
          <w:color w:val="000000"/>
          <w:sz w:val="24"/>
          <w:szCs w:val="24"/>
          <w:lang w:val="es-ES_tradnl"/>
        </w:rPr>
        <w:t>ndex (Acciones rápidas ABMC)</w:t>
      </w:r>
    </w:p>
    <w:p w14:paraId="3CE304CB"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Pr>
          <w:rFonts w:ascii="Calibri" w:eastAsia="Calibri" w:hAnsi="Calibri" w:cs="Times New Roman"/>
          <w:b w:val="0"/>
          <w:color w:val="000000"/>
          <w:sz w:val="24"/>
          <w:szCs w:val="24"/>
          <w:lang w:val="es-ES_tradnl"/>
        </w:rPr>
        <w:t>Empleado - Inquilino - Alta</w:t>
      </w:r>
    </w:p>
    <w:p w14:paraId="6C3BA5F4"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w:t>
      </w:r>
      <w:r>
        <w:rPr>
          <w:rFonts w:ascii="Calibri" w:eastAsia="Calibri" w:hAnsi="Calibri" w:cs="Times New Roman"/>
          <w:b w:val="0"/>
          <w:color w:val="000000"/>
          <w:sz w:val="24"/>
          <w:szCs w:val="24"/>
          <w:lang w:val="es-ES_tradnl"/>
        </w:rPr>
        <w:t>leado - Inquilino - Detalles</w:t>
      </w:r>
    </w:p>
    <w:p w14:paraId="475A630C" w14:textId="77777777" w:rsidR="001332F7" w:rsidRPr="00613DFB"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Inquilino - Í</w:t>
      </w:r>
      <w:r>
        <w:rPr>
          <w:rFonts w:ascii="Calibri" w:eastAsia="Calibri" w:hAnsi="Calibri" w:cs="Times New Roman"/>
          <w:b w:val="0"/>
          <w:color w:val="000000"/>
          <w:sz w:val="24"/>
          <w:szCs w:val="24"/>
          <w:lang w:val="es-ES_tradnl"/>
        </w:rPr>
        <w:t>ndex (Acciones rápidas ABMC)</w:t>
      </w:r>
    </w:p>
    <w:p w14:paraId="43F4F24D" w14:textId="77634D9A" w:rsidR="00BA3679" w:rsidRPr="001332F7" w:rsidRDefault="001332F7" w:rsidP="001332F7">
      <w:pPr>
        <w:pStyle w:val="Prrafodelista"/>
        <w:numPr>
          <w:ilvl w:val="1"/>
          <w:numId w:val="7"/>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613DFB">
        <w:rPr>
          <w:rFonts w:ascii="Calibri" w:eastAsia="Calibri" w:hAnsi="Calibri" w:cs="Times New Roman"/>
          <w:b w:val="0"/>
          <w:color w:val="000000"/>
          <w:sz w:val="24"/>
          <w:szCs w:val="24"/>
          <w:lang w:val="es-ES_tradnl"/>
        </w:rPr>
        <w:t>Empleado - In</w:t>
      </w:r>
      <w:r>
        <w:rPr>
          <w:rFonts w:ascii="Calibri" w:eastAsia="Calibri" w:hAnsi="Calibri" w:cs="Times New Roman"/>
          <w:b w:val="0"/>
          <w:color w:val="000000"/>
          <w:sz w:val="24"/>
          <w:szCs w:val="24"/>
          <w:lang w:val="es-ES_tradnl"/>
        </w:rPr>
        <w:t>quilino - Modificar</w:t>
      </w:r>
    </w:p>
    <w:p w14:paraId="27004592" w14:textId="08B6F618" w:rsidR="00BA3679" w:rsidRDefault="00FD4C17" w:rsidP="00253DE6">
      <w:pPr>
        <w:pStyle w:val="Ttulo3"/>
        <w:rPr>
          <w:lang w:val="es-AR"/>
        </w:rPr>
      </w:pPr>
      <w:r>
        <w:rPr>
          <w:lang w:val="es-AR"/>
        </w:rPr>
        <w:t>IMPLEMENTACIÓN</w:t>
      </w:r>
      <w:r w:rsidR="00BA3679" w:rsidRPr="00BA3679">
        <w:rPr>
          <w:lang w:val="es-AR"/>
        </w:rPr>
        <w:t>:</w:t>
      </w:r>
    </w:p>
    <w:p w14:paraId="64FE197D" w14:textId="77777777" w:rsidR="00253DE6" w:rsidRPr="00253DE6" w:rsidRDefault="00253DE6" w:rsidP="00253DE6">
      <w:pPr>
        <w:rPr>
          <w:lang w:val="es-AR"/>
        </w:rPr>
      </w:pPr>
    </w:p>
    <w:p w14:paraId="5079C476"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Código</w:t>
      </w:r>
    </w:p>
    <w:p w14:paraId="6A72B536"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Modelo Usuario e Inquilino.</w:t>
      </w:r>
    </w:p>
    <w:p w14:paraId="4D9ECA5C"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Usuario Data e Inquilino Data.</w:t>
      </w:r>
    </w:p>
    <w:p w14:paraId="5FC5FAEB"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 Usuario.</w:t>
      </w:r>
    </w:p>
    <w:p w14:paraId="4937FEDC"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Conexión.</w:t>
      </w:r>
    </w:p>
    <w:p w14:paraId="1C3D71EE" w14:textId="7C85B347" w:rsidR="00BA3679" w:rsidRPr="001332F7"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Controlador Usuario e Inquilino.</w:t>
      </w:r>
    </w:p>
    <w:p w14:paraId="7C487679" w14:textId="04B42C4E" w:rsidR="00BA3679" w:rsidRDefault="00FD4C17" w:rsidP="00FD4C17">
      <w:pPr>
        <w:pStyle w:val="Ttulo3"/>
        <w:rPr>
          <w:lang w:val="es-AR"/>
        </w:rPr>
      </w:pPr>
      <w:r>
        <w:rPr>
          <w:lang w:val="es-AR"/>
        </w:rPr>
        <w:lastRenderedPageBreak/>
        <w:t>TESTING:</w:t>
      </w:r>
    </w:p>
    <w:p w14:paraId="0F1471F3" w14:textId="77777777" w:rsidR="00FD4C17" w:rsidRPr="00FD4C17" w:rsidRDefault="00FD4C17" w:rsidP="00FD4C17">
      <w:pPr>
        <w:rPr>
          <w:lang w:val="es-AR"/>
        </w:rPr>
      </w:pPr>
    </w:p>
    <w:p w14:paraId="02F5F6F2"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Informe de Testing Módulo completo de Usuario e Inquilino</w:t>
      </w:r>
    </w:p>
    <w:p w14:paraId="310F667A"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Debugging (Caja Blanca).</w:t>
      </w:r>
    </w:p>
    <w:p w14:paraId="36DB1184"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Validación (Caja Negra).</w:t>
      </w:r>
    </w:p>
    <w:p w14:paraId="67C9FF47" w14:textId="3D129C11" w:rsidR="00253DE6" w:rsidRDefault="00253DE6" w:rsidP="00253DE6">
      <w:pPr>
        <w:pStyle w:val="Textodestacado"/>
        <w:rPr>
          <w:lang w:val="es-AR"/>
        </w:rPr>
      </w:pPr>
    </w:p>
    <w:p w14:paraId="3D650DE7" w14:textId="23B49746" w:rsidR="00BA3679" w:rsidRPr="00FD4C17" w:rsidRDefault="00BA3679" w:rsidP="00253DE6">
      <w:pPr>
        <w:pStyle w:val="Textodestacado"/>
        <w:rPr>
          <w:u w:val="single"/>
          <w:lang w:val="es-AR"/>
        </w:rPr>
      </w:pPr>
      <w:r w:rsidRPr="00FD4C17">
        <w:rPr>
          <w:u w:val="single"/>
          <w:lang w:val="es-AR"/>
        </w:rPr>
        <w:t>Incremento 2 (Propietario, Inmueble, Tipo_Inmueble)</w:t>
      </w:r>
    </w:p>
    <w:p w14:paraId="621C0D8D" w14:textId="77777777" w:rsidR="00253DE6" w:rsidRPr="00BA3679" w:rsidRDefault="00253DE6" w:rsidP="00253DE6">
      <w:pPr>
        <w:pStyle w:val="Textodestacado"/>
        <w:rPr>
          <w:lang w:val="es-AR"/>
        </w:rPr>
      </w:pPr>
    </w:p>
    <w:p w14:paraId="68D33780" w14:textId="61E269E3" w:rsidR="00BA3679" w:rsidRDefault="00BA3679" w:rsidP="00253DE6">
      <w:pPr>
        <w:pStyle w:val="Ttulo3"/>
        <w:rPr>
          <w:lang w:val="es-AR"/>
        </w:rPr>
      </w:pPr>
      <w:r w:rsidRPr="00BA3679">
        <w:rPr>
          <w:lang w:val="es-AR"/>
        </w:rPr>
        <w:t>A</w:t>
      </w:r>
      <w:r w:rsidR="00FD4C17">
        <w:rPr>
          <w:lang w:val="es-AR"/>
        </w:rPr>
        <w:t>NÁLISIS</w:t>
      </w:r>
      <w:r w:rsidRPr="00BA3679">
        <w:rPr>
          <w:lang w:val="es-AR"/>
        </w:rPr>
        <w:t>:</w:t>
      </w:r>
    </w:p>
    <w:p w14:paraId="54F4EAFE" w14:textId="77777777" w:rsidR="00253DE6" w:rsidRPr="00253DE6" w:rsidRDefault="00253DE6" w:rsidP="00253DE6">
      <w:pPr>
        <w:rPr>
          <w:lang w:val="es-AR"/>
        </w:rPr>
      </w:pPr>
    </w:p>
    <w:p w14:paraId="0A050883"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w:t>
      </w:r>
    </w:p>
    <w:p w14:paraId="7E24495A"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Propietario</w:t>
      </w:r>
      <w:r w:rsidRPr="00BA3679">
        <w:rPr>
          <w:rFonts w:ascii="Calibri" w:eastAsia="Calibri" w:hAnsi="Calibri" w:cs="Times New Roman"/>
          <w:b w:val="0"/>
          <w:color w:val="auto"/>
          <w:szCs w:val="28"/>
          <w:lang w:val="es-AR"/>
        </w:rPr>
        <w:t>: Id, Dni, Nombre, Apellido, Domicilio, Telefono, Email.</w:t>
      </w:r>
    </w:p>
    <w:p w14:paraId="511EF1A3"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Inmueble</w:t>
      </w:r>
      <w:r w:rsidRPr="00BA3679">
        <w:rPr>
          <w:rFonts w:ascii="Calibri" w:eastAsia="Calibri" w:hAnsi="Calibri" w:cs="Times New Roman"/>
          <w:b w:val="0"/>
          <w:color w:val="auto"/>
          <w:szCs w:val="28"/>
          <w:lang w:val="es-AR"/>
        </w:rPr>
        <w:t>: Id, Propietario, Direccion, Tipo_Inmueble, Uso, Ambientes, Precio, Disponible, Zona, Superficie.</w:t>
      </w:r>
    </w:p>
    <w:p w14:paraId="2B28E271"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Tipo_Inmueble</w:t>
      </w:r>
      <w:r w:rsidRPr="00BA3679">
        <w:rPr>
          <w:rFonts w:ascii="Calibri" w:eastAsia="Calibri" w:hAnsi="Calibri" w:cs="Times New Roman"/>
          <w:b w:val="0"/>
          <w:color w:val="auto"/>
          <w:szCs w:val="28"/>
          <w:lang w:val="es-AR"/>
        </w:rPr>
        <w:t xml:space="preserve"> (Clase Numerada): Id.</w:t>
      </w:r>
    </w:p>
    <w:p w14:paraId="0EB2CCE0" w14:textId="2A7242F4" w:rsidR="00BA3679" w:rsidRPr="00BA3679" w:rsidRDefault="00BA3679" w:rsidP="00BA3679">
      <w:pPr>
        <w:spacing w:after="160" w:line="259" w:lineRule="auto"/>
        <w:rPr>
          <w:rFonts w:ascii="Calibri" w:eastAsia="Calibri" w:hAnsi="Calibri" w:cs="Times New Roman"/>
          <w:b w:val="0"/>
          <w:color w:val="auto"/>
          <w:szCs w:val="28"/>
          <w:lang w:val="es-AR"/>
        </w:rPr>
      </w:pPr>
    </w:p>
    <w:p w14:paraId="7C6A76CD" w14:textId="3AF5EBD4" w:rsidR="00BA3679" w:rsidRDefault="00FD4C17" w:rsidP="00253DE6">
      <w:pPr>
        <w:pStyle w:val="Ttulo3"/>
        <w:rPr>
          <w:lang w:val="es-AR"/>
        </w:rPr>
      </w:pPr>
      <w:r>
        <w:rPr>
          <w:lang w:val="es-AR"/>
        </w:rPr>
        <w:t>DISEÑO</w:t>
      </w:r>
      <w:r w:rsidR="00BA3679" w:rsidRPr="00BA3679">
        <w:rPr>
          <w:lang w:val="es-AR"/>
        </w:rPr>
        <w:t>:</w:t>
      </w:r>
    </w:p>
    <w:p w14:paraId="37375BDF" w14:textId="77777777" w:rsidR="00253DE6" w:rsidRPr="00253DE6" w:rsidRDefault="00253DE6" w:rsidP="00253DE6">
      <w:pPr>
        <w:rPr>
          <w:lang w:val="es-AR"/>
        </w:rPr>
      </w:pPr>
    </w:p>
    <w:p w14:paraId="1B5C96FA"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Modelos Detalladas</w:t>
      </w:r>
    </w:p>
    <w:p w14:paraId="4A18BC14"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Propietario</w:t>
      </w:r>
      <w:r w:rsidRPr="00BA3679">
        <w:rPr>
          <w:rFonts w:ascii="Calibri" w:eastAsia="Calibri" w:hAnsi="Calibri" w:cs="Times New Roman"/>
          <w:b w:val="0"/>
          <w:color w:val="auto"/>
          <w:szCs w:val="28"/>
          <w:lang w:val="es-AR"/>
        </w:rPr>
        <w:t xml:space="preserve">: </w:t>
      </w:r>
      <w:r w:rsidRPr="00BA3679">
        <w:rPr>
          <w:rFonts w:ascii="Calibri" w:eastAsia="Calibri" w:hAnsi="Calibri" w:cs="Times New Roman"/>
          <w:b w:val="0"/>
          <w:color w:val="auto"/>
          <w:szCs w:val="28"/>
          <w:lang w:val="en-US"/>
        </w:rPr>
        <w:t>getters, setters y constructor.</w:t>
      </w:r>
    </w:p>
    <w:p w14:paraId="31F41B24"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Inmueble</w:t>
      </w:r>
      <w:r w:rsidRPr="00BA3679">
        <w:rPr>
          <w:rFonts w:ascii="Calibri" w:eastAsia="Calibri" w:hAnsi="Calibri" w:cs="Times New Roman"/>
          <w:b w:val="0"/>
          <w:color w:val="auto"/>
          <w:szCs w:val="28"/>
          <w:lang w:val="en-US"/>
        </w:rPr>
        <w:t>: getters, setters y constructor.</w:t>
      </w:r>
    </w:p>
    <w:p w14:paraId="397A9A9E" w14:textId="4E433DEC" w:rsidR="00BA3679" w:rsidRPr="00BA3679" w:rsidRDefault="00BA3679" w:rsidP="00253DE6">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Tipo_Inmueble</w:t>
      </w:r>
      <w:r w:rsidRPr="00BA3679">
        <w:rPr>
          <w:rFonts w:ascii="Calibri" w:eastAsia="Calibri" w:hAnsi="Calibri" w:cs="Times New Roman"/>
          <w:b w:val="0"/>
          <w:color w:val="auto"/>
          <w:szCs w:val="28"/>
          <w:lang w:val="es-AR"/>
        </w:rPr>
        <w:t xml:space="preserve"> (Clase Numerada): </w:t>
      </w:r>
      <w:r w:rsidRPr="00BA3679">
        <w:rPr>
          <w:rFonts w:ascii="Calibri" w:eastAsia="Calibri" w:hAnsi="Calibri" w:cs="Times New Roman"/>
          <w:b w:val="0"/>
          <w:color w:val="auto"/>
          <w:szCs w:val="28"/>
        </w:rPr>
        <w:t>getters, setters y constructor.</w:t>
      </w:r>
    </w:p>
    <w:p w14:paraId="2F8A6229" w14:textId="77777777" w:rsidR="00BA3679" w:rsidRPr="00BA3679" w:rsidRDefault="00BA3679" w:rsidP="00BA3679">
      <w:pPr>
        <w:spacing w:after="160" w:line="259" w:lineRule="auto"/>
        <w:ind w:left="1440"/>
        <w:contextualSpacing/>
        <w:rPr>
          <w:rFonts w:ascii="Calibri" w:eastAsia="Calibri" w:hAnsi="Calibri" w:cs="Times New Roman"/>
          <w:color w:val="auto"/>
          <w:szCs w:val="28"/>
        </w:rPr>
      </w:pPr>
    </w:p>
    <w:p w14:paraId="6AE492A9"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Data Detalladas (Sólo Métodos)</w:t>
      </w:r>
    </w:p>
    <w:p w14:paraId="5DDB6071"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PropietarioData</w:t>
      </w:r>
      <w:r w:rsidRPr="00BA3679">
        <w:rPr>
          <w:rFonts w:ascii="Calibri" w:eastAsia="Calibri" w:hAnsi="Calibri" w:cs="Times New Roman"/>
          <w:b w:val="0"/>
          <w:color w:val="auto"/>
          <w:szCs w:val="28"/>
          <w:lang w:val="es-AR"/>
        </w:rPr>
        <w:t>: AMB, ObtenerPropietarios, BuscarPropietario(Id), BuscarPropietario(Dni)</w:t>
      </w:r>
      <w:r w:rsidRPr="00BA3679">
        <w:rPr>
          <w:rFonts w:ascii="Calibri" w:eastAsia="Calibri" w:hAnsi="Calibri" w:cs="Times New Roman"/>
          <w:b w:val="0"/>
          <w:color w:val="auto"/>
          <w:szCs w:val="28"/>
        </w:rPr>
        <w:t>.</w:t>
      </w:r>
    </w:p>
    <w:p w14:paraId="440FC36A"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InmuebleData</w:t>
      </w:r>
      <w:r w:rsidRPr="00BA3679">
        <w:rPr>
          <w:rFonts w:ascii="Calibri" w:eastAsia="Calibri" w:hAnsi="Calibri" w:cs="Times New Roman"/>
          <w:b w:val="0"/>
          <w:color w:val="auto"/>
          <w:szCs w:val="28"/>
        </w:rPr>
        <w:t>: ABM, ObtenerInmuebles, ObtenerInmueble(Propietario), ObtenerInmueblesDisponibles, ObtenerInmueblesDisponibles(Propietario), ObtenerInmueblesPorFecha, BuscarInmueble.</w:t>
      </w:r>
    </w:p>
    <w:p w14:paraId="2BC896B8" w14:textId="77777777" w:rsidR="00BA3679" w:rsidRPr="00BA3679" w:rsidRDefault="00BA3679" w:rsidP="00BA3679">
      <w:pPr>
        <w:spacing w:after="160" w:line="259" w:lineRule="auto"/>
        <w:ind w:left="720"/>
        <w:contextualSpacing/>
        <w:rPr>
          <w:rFonts w:ascii="Calibri" w:eastAsia="Calibri" w:hAnsi="Calibri" w:cs="Times New Roman"/>
          <w:b w:val="0"/>
          <w:color w:val="auto"/>
          <w:szCs w:val="28"/>
        </w:rPr>
      </w:pPr>
    </w:p>
    <w:p w14:paraId="494AE92F"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Diseño de BD</w:t>
      </w:r>
    </w:p>
    <w:p w14:paraId="59E08FD5"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Propietario</w:t>
      </w:r>
      <w:r w:rsidRPr="00BA3679">
        <w:rPr>
          <w:rFonts w:ascii="Calibri" w:eastAsia="Calibri" w:hAnsi="Calibri" w:cs="Times New Roman"/>
          <w:b w:val="0"/>
          <w:color w:val="auto"/>
          <w:szCs w:val="28"/>
          <w:lang w:val="es-AR"/>
        </w:rPr>
        <w:t>: Id, Dni, Nombre, Apellido, Domicilio, Telefono, Email.</w:t>
      </w:r>
    </w:p>
    <w:p w14:paraId="16FABD77"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Inmueble</w:t>
      </w:r>
      <w:r w:rsidRPr="00BA3679">
        <w:rPr>
          <w:rFonts w:ascii="Calibri" w:eastAsia="Calibri" w:hAnsi="Calibri" w:cs="Times New Roman"/>
          <w:b w:val="0"/>
          <w:color w:val="auto"/>
          <w:szCs w:val="28"/>
          <w:lang w:val="es-AR"/>
        </w:rPr>
        <w:t>: Id, IdPropietario, Direccion, Tipo_Inmueble, Uso, Ambientes, Precio, Disponible, Zona, Superficie.</w:t>
      </w:r>
    </w:p>
    <w:p w14:paraId="2C4344F7"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Tipo_Inmueble</w:t>
      </w:r>
      <w:r w:rsidRPr="00BA3679">
        <w:rPr>
          <w:rFonts w:ascii="Calibri" w:eastAsia="Calibri" w:hAnsi="Calibri" w:cs="Times New Roman"/>
          <w:b w:val="0"/>
          <w:color w:val="auto"/>
          <w:szCs w:val="28"/>
          <w:lang w:val="es-AR"/>
        </w:rPr>
        <w:t xml:space="preserve"> (Clase Numerada): Id.</w:t>
      </w:r>
    </w:p>
    <w:p w14:paraId="1BC651AE" w14:textId="7A0BD1FE" w:rsidR="001332F7" w:rsidRDefault="001332F7" w:rsidP="001332F7">
      <w:pPr>
        <w:spacing w:after="160" w:line="259" w:lineRule="auto"/>
        <w:contextualSpacing/>
        <w:rPr>
          <w:rFonts w:ascii="Calibri" w:eastAsia="Calibri" w:hAnsi="Calibri" w:cs="Times New Roman"/>
          <w:b w:val="0"/>
          <w:color w:val="auto"/>
          <w:szCs w:val="28"/>
          <w:lang w:val="es-AR"/>
        </w:rPr>
      </w:pPr>
    </w:p>
    <w:p w14:paraId="3283E62D" w14:textId="77777777" w:rsidR="001332F7" w:rsidRDefault="001332F7" w:rsidP="001332F7">
      <w:pPr>
        <w:spacing w:after="160" w:line="259" w:lineRule="auto"/>
        <w:contextualSpacing/>
        <w:rPr>
          <w:rFonts w:ascii="Calibri" w:eastAsia="Calibri" w:hAnsi="Calibri" w:cs="Times New Roman"/>
          <w:b w:val="0"/>
          <w:color w:val="auto"/>
          <w:szCs w:val="28"/>
          <w:lang w:val="es-AR"/>
        </w:rPr>
      </w:pPr>
    </w:p>
    <w:p w14:paraId="7CC7EC4C" w14:textId="7632F3F7" w:rsidR="00BA3679" w:rsidRDefault="00BA3679" w:rsidP="00FD4C17">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lastRenderedPageBreak/>
        <w:t>Vistas</w:t>
      </w:r>
    </w:p>
    <w:p w14:paraId="6A5615E2"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Alta</w:t>
      </w:r>
    </w:p>
    <w:p w14:paraId="0392752F"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Contratos</w:t>
      </w:r>
    </w:p>
    <w:p w14:paraId="24A63A75"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Detalles</w:t>
      </w:r>
    </w:p>
    <w:p w14:paraId="181D5EB1"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Índex (Acciones rápidas de ABMC y Disponibles)</w:t>
      </w:r>
    </w:p>
    <w:p w14:paraId="39C66B04"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Índex (Filtrado de disponibilidad por fechas)</w:t>
      </w:r>
    </w:p>
    <w:p w14:paraId="0C045392"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Modificar</w:t>
      </w:r>
    </w:p>
    <w:p w14:paraId="0C73DB34"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Alta</w:t>
      </w:r>
    </w:p>
    <w:p w14:paraId="53AD069F"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Detalles</w:t>
      </w:r>
    </w:p>
    <w:p w14:paraId="2FE3EC76"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Índex (Acciones rápidas ABMC)</w:t>
      </w:r>
    </w:p>
    <w:p w14:paraId="55F33785"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Inmuebles</w:t>
      </w:r>
    </w:p>
    <w:p w14:paraId="0CB3DB31" w14:textId="2B5F0C5A" w:rsidR="00BA3679"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 xml:space="preserve">Empleado - Propietario </w:t>
      </w:r>
      <w:r>
        <w:rPr>
          <w:rFonts w:ascii="Calibri" w:eastAsia="Calibri" w:hAnsi="Calibri" w:cs="Times New Roman"/>
          <w:b w:val="0"/>
          <w:color w:val="000000"/>
          <w:szCs w:val="28"/>
          <w:lang w:val="es-ES_tradnl"/>
        </w:rPr>
        <w:t>–</w:t>
      </w:r>
      <w:r w:rsidRPr="001332F7">
        <w:rPr>
          <w:rFonts w:ascii="Calibri" w:eastAsia="Calibri" w:hAnsi="Calibri" w:cs="Times New Roman"/>
          <w:b w:val="0"/>
          <w:color w:val="000000"/>
          <w:szCs w:val="28"/>
          <w:lang w:val="es-ES_tradnl"/>
        </w:rPr>
        <w:t xml:space="preserve"> Modificar</w:t>
      </w:r>
    </w:p>
    <w:p w14:paraId="06FAEEE3" w14:textId="77777777" w:rsidR="001332F7" w:rsidRPr="001332F7" w:rsidRDefault="001332F7" w:rsidP="001332F7">
      <w:p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p>
    <w:p w14:paraId="6AECA870" w14:textId="7E1E5B1E" w:rsidR="00BA3679" w:rsidRDefault="00FD4C17" w:rsidP="00253DE6">
      <w:pPr>
        <w:pStyle w:val="Ttulo3"/>
        <w:rPr>
          <w:lang w:val="es-AR"/>
        </w:rPr>
      </w:pPr>
      <w:r w:rsidRPr="00BA3679">
        <w:rPr>
          <w:lang w:val="es-AR"/>
        </w:rPr>
        <w:t>IMPLEMENTACIÓN</w:t>
      </w:r>
      <w:r w:rsidR="00BA3679" w:rsidRPr="00BA3679">
        <w:rPr>
          <w:lang w:val="es-AR"/>
        </w:rPr>
        <w:t>:</w:t>
      </w:r>
    </w:p>
    <w:p w14:paraId="01CF6696" w14:textId="77777777" w:rsidR="00253DE6" w:rsidRPr="00253DE6" w:rsidRDefault="00253DE6" w:rsidP="00253DE6">
      <w:pPr>
        <w:rPr>
          <w:lang w:val="es-AR"/>
        </w:rPr>
      </w:pPr>
    </w:p>
    <w:p w14:paraId="1406AF06"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Código</w:t>
      </w:r>
    </w:p>
    <w:p w14:paraId="5F754707"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Modelo Propietario, Inmueble, Tipo_Inmueble.</w:t>
      </w:r>
    </w:p>
    <w:p w14:paraId="3132CD2E"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Propietario Data, Inmueble Data, Tipo_Inmueble.</w:t>
      </w:r>
    </w:p>
    <w:p w14:paraId="04F63E4C"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 Propietario e Inmueble.</w:t>
      </w:r>
    </w:p>
    <w:p w14:paraId="75C0A241"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Conexión.</w:t>
      </w:r>
    </w:p>
    <w:p w14:paraId="7A1D7DBD"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Controlador Propietario, Inmueble, Tipo_Inmueble.</w:t>
      </w:r>
    </w:p>
    <w:p w14:paraId="586DABAD"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025FFAF8" w14:textId="5F3B6DA3" w:rsidR="00BA3679" w:rsidRDefault="00B93011" w:rsidP="00253DE6">
      <w:pPr>
        <w:pStyle w:val="Ttulo3"/>
        <w:rPr>
          <w:lang w:val="es-AR"/>
        </w:rPr>
      </w:pPr>
      <w:r w:rsidRPr="00BA3679">
        <w:rPr>
          <w:lang w:val="es-AR"/>
        </w:rPr>
        <w:t>TESTING</w:t>
      </w:r>
      <w:r w:rsidR="00BA3679" w:rsidRPr="00BA3679">
        <w:rPr>
          <w:lang w:val="es-AR"/>
        </w:rPr>
        <w:t>:</w:t>
      </w:r>
    </w:p>
    <w:p w14:paraId="6091FAF7" w14:textId="77777777" w:rsidR="00253DE6" w:rsidRPr="00253DE6" w:rsidRDefault="00253DE6" w:rsidP="00253DE6">
      <w:pPr>
        <w:rPr>
          <w:lang w:val="es-AR"/>
        </w:rPr>
      </w:pPr>
    </w:p>
    <w:p w14:paraId="372BBDE2"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Informe de Testing Módulo completo de Propietario, Inmueble, Tipo_Inmueble</w:t>
      </w:r>
    </w:p>
    <w:p w14:paraId="24204D04"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Debugging (Caja Blanca).</w:t>
      </w:r>
    </w:p>
    <w:p w14:paraId="063748A1"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Validación (Caja Negra).</w:t>
      </w:r>
    </w:p>
    <w:p w14:paraId="11EA087B"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lang w:val="es-AR"/>
        </w:rPr>
      </w:pPr>
    </w:p>
    <w:p w14:paraId="5A540ECE"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b w:val="0"/>
          <w:color w:val="auto"/>
          <w:szCs w:val="28"/>
        </w:rPr>
        <w:t>Testing integrado de Incremento 1 + Incremento 2.</w:t>
      </w:r>
    </w:p>
    <w:p w14:paraId="65C8D08C" w14:textId="77777777" w:rsidR="00BA3679" w:rsidRPr="00BA3679" w:rsidRDefault="00BA3679" w:rsidP="00BA3679">
      <w:pPr>
        <w:spacing w:after="160" w:line="259" w:lineRule="auto"/>
        <w:rPr>
          <w:rFonts w:ascii="Calibri" w:eastAsia="Calibri" w:hAnsi="Calibri" w:cs="Times New Roman"/>
          <w:b w:val="0"/>
          <w:color w:val="auto"/>
          <w:sz w:val="22"/>
        </w:rPr>
      </w:pPr>
      <w:r w:rsidRPr="00BA3679">
        <w:rPr>
          <w:rFonts w:ascii="Calibri" w:eastAsia="Calibri" w:hAnsi="Calibri" w:cs="Times New Roman"/>
          <w:b w:val="0"/>
          <w:color w:val="auto"/>
          <w:sz w:val="22"/>
        </w:rPr>
        <w:tab/>
      </w:r>
    </w:p>
    <w:p w14:paraId="2EEA6BBE" w14:textId="77777777" w:rsidR="001332F7" w:rsidRDefault="001332F7" w:rsidP="00BA3679">
      <w:pPr>
        <w:spacing w:after="160" w:line="259" w:lineRule="auto"/>
        <w:ind w:left="1425"/>
        <w:contextualSpacing/>
        <w:rPr>
          <w:rFonts w:ascii="Calibri" w:eastAsia="Calibri" w:hAnsi="Calibri" w:cs="Times New Roman"/>
          <w:b w:val="0"/>
          <w:color w:val="auto"/>
          <w:szCs w:val="28"/>
        </w:rPr>
      </w:pPr>
    </w:p>
    <w:p w14:paraId="522C5809" w14:textId="77777777" w:rsidR="001332F7" w:rsidRDefault="001332F7" w:rsidP="00BA3679">
      <w:pPr>
        <w:spacing w:after="160" w:line="259" w:lineRule="auto"/>
        <w:ind w:left="1425"/>
        <w:contextualSpacing/>
        <w:rPr>
          <w:rFonts w:ascii="Calibri" w:eastAsia="Calibri" w:hAnsi="Calibri" w:cs="Times New Roman"/>
          <w:b w:val="0"/>
          <w:color w:val="auto"/>
          <w:szCs w:val="28"/>
        </w:rPr>
      </w:pPr>
    </w:p>
    <w:p w14:paraId="6D8A90EA" w14:textId="77777777" w:rsidR="001332F7" w:rsidRDefault="001332F7" w:rsidP="00BA3679">
      <w:pPr>
        <w:spacing w:after="160" w:line="259" w:lineRule="auto"/>
        <w:ind w:left="1425"/>
        <w:contextualSpacing/>
        <w:rPr>
          <w:rFonts w:ascii="Calibri" w:eastAsia="Calibri" w:hAnsi="Calibri" w:cs="Times New Roman"/>
          <w:b w:val="0"/>
          <w:color w:val="auto"/>
          <w:szCs w:val="28"/>
        </w:rPr>
      </w:pPr>
    </w:p>
    <w:p w14:paraId="0DD2DBE9" w14:textId="77777777" w:rsidR="001332F7" w:rsidRDefault="001332F7" w:rsidP="00BA3679">
      <w:pPr>
        <w:spacing w:after="160" w:line="259" w:lineRule="auto"/>
        <w:ind w:left="1425"/>
        <w:contextualSpacing/>
        <w:rPr>
          <w:rFonts w:ascii="Calibri" w:eastAsia="Calibri" w:hAnsi="Calibri" w:cs="Times New Roman"/>
          <w:b w:val="0"/>
          <w:color w:val="auto"/>
          <w:szCs w:val="28"/>
        </w:rPr>
      </w:pPr>
    </w:p>
    <w:p w14:paraId="55202948" w14:textId="77777777" w:rsidR="001332F7" w:rsidRDefault="001332F7" w:rsidP="00BA3679">
      <w:pPr>
        <w:spacing w:after="160" w:line="259" w:lineRule="auto"/>
        <w:ind w:left="1425"/>
        <w:contextualSpacing/>
        <w:rPr>
          <w:rFonts w:ascii="Calibri" w:eastAsia="Calibri" w:hAnsi="Calibri" w:cs="Times New Roman"/>
          <w:b w:val="0"/>
          <w:color w:val="auto"/>
          <w:szCs w:val="28"/>
        </w:rPr>
      </w:pPr>
    </w:p>
    <w:p w14:paraId="5DD11176" w14:textId="77777777" w:rsidR="001332F7" w:rsidRDefault="001332F7" w:rsidP="00BA3679">
      <w:pPr>
        <w:spacing w:after="160" w:line="259" w:lineRule="auto"/>
        <w:ind w:left="1425"/>
        <w:contextualSpacing/>
        <w:rPr>
          <w:rFonts w:ascii="Calibri" w:eastAsia="Calibri" w:hAnsi="Calibri" w:cs="Times New Roman"/>
          <w:b w:val="0"/>
          <w:color w:val="auto"/>
          <w:szCs w:val="28"/>
        </w:rPr>
      </w:pPr>
    </w:p>
    <w:p w14:paraId="63F57149" w14:textId="18AED357" w:rsidR="00BA3679" w:rsidRPr="00BA3679" w:rsidRDefault="00BA3679" w:rsidP="001332F7">
      <w:pPr>
        <w:spacing w:after="160" w:line="259" w:lineRule="auto"/>
        <w:contextualSpacing/>
        <w:rPr>
          <w:rFonts w:ascii="Calibri" w:eastAsia="Calibri" w:hAnsi="Calibri" w:cs="Times New Roman"/>
          <w:b w:val="0"/>
          <w:color w:val="auto"/>
          <w:sz w:val="22"/>
        </w:rPr>
      </w:pPr>
      <w:r w:rsidRPr="00BA3679">
        <w:rPr>
          <w:rFonts w:ascii="Calibri" w:eastAsia="Calibri" w:hAnsi="Calibri" w:cs="Times New Roman"/>
          <w:b w:val="0"/>
          <w:color w:val="auto"/>
          <w:szCs w:val="28"/>
        </w:rPr>
        <w:tab/>
      </w:r>
    </w:p>
    <w:p w14:paraId="5A07E2F9" w14:textId="0BC2CF77" w:rsidR="00BA3679" w:rsidRPr="00B93011" w:rsidRDefault="00BA3679" w:rsidP="00253DE6">
      <w:pPr>
        <w:pStyle w:val="Textodestacado"/>
        <w:rPr>
          <w:u w:val="single"/>
          <w:lang w:val="es-AR"/>
        </w:rPr>
      </w:pPr>
      <w:r w:rsidRPr="00B93011">
        <w:rPr>
          <w:u w:val="single"/>
          <w:lang w:val="es-AR"/>
        </w:rPr>
        <w:lastRenderedPageBreak/>
        <w:t>Incremento 3 (Contrato, Pago)</w:t>
      </w:r>
    </w:p>
    <w:p w14:paraId="4B9DBDCE" w14:textId="77777777" w:rsidR="00253DE6" w:rsidRPr="00BA3679" w:rsidRDefault="00253DE6" w:rsidP="00253DE6">
      <w:pPr>
        <w:pStyle w:val="Textodestacado"/>
        <w:rPr>
          <w:lang w:val="es-AR"/>
        </w:rPr>
      </w:pPr>
    </w:p>
    <w:p w14:paraId="7B9B420B" w14:textId="3F4AD1A5" w:rsidR="00BA3679" w:rsidRDefault="00B93011" w:rsidP="00253DE6">
      <w:pPr>
        <w:pStyle w:val="Ttulo3"/>
        <w:rPr>
          <w:lang w:val="es-AR"/>
        </w:rPr>
      </w:pPr>
      <w:r w:rsidRPr="00BA3679">
        <w:rPr>
          <w:lang w:val="es-AR"/>
        </w:rPr>
        <w:t>ANÁLISIS:</w:t>
      </w:r>
    </w:p>
    <w:p w14:paraId="74ABDB84" w14:textId="77777777" w:rsidR="00253DE6" w:rsidRPr="00253DE6" w:rsidRDefault="00253DE6" w:rsidP="00253DE6">
      <w:pPr>
        <w:rPr>
          <w:lang w:val="es-AR"/>
        </w:rPr>
      </w:pPr>
    </w:p>
    <w:p w14:paraId="0E41AD2A"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w:t>
      </w:r>
    </w:p>
    <w:p w14:paraId="089CDFD4"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Contrato</w:t>
      </w:r>
      <w:r w:rsidRPr="00BA3679">
        <w:rPr>
          <w:rFonts w:ascii="Calibri" w:eastAsia="Calibri" w:hAnsi="Calibri" w:cs="Times New Roman"/>
          <w:b w:val="0"/>
          <w:color w:val="auto"/>
          <w:szCs w:val="28"/>
          <w:lang w:val="es-AR"/>
        </w:rPr>
        <w:t>: Id, Inmueble, Inquilino, Fecha_Inicio, Fecha_Fin, Monto_Alquiler, Vigente.</w:t>
      </w:r>
    </w:p>
    <w:p w14:paraId="05438B01"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Pago</w:t>
      </w:r>
      <w:r w:rsidRPr="00BA3679">
        <w:rPr>
          <w:rFonts w:ascii="Calibri" w:eastAsia="Calibri" w:hAnsi="Calibri" w:cs="Times New Roman"/>
          <w:b w:val="0"/>
          <w:color w:val="auto"/>
          <w:szCs w:val="28"/>
          <w:lang w:val="es-AR"/>
        </w:rPr>
        <w:t>: Id, Cuota, Contrato, Fecha_Pago, Anulado.</w:t>
      </w:r>
    </w:p>
    <w:p w14:paraId="0B3867AE"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0DEE282D" w14:textId="442326D6" w:rsidR="00BA3679" w:rsidRDefault="00B93011" w:rsidP="00253DE6">
      <w:pPr>
        <w:pStyle w:val="Ttulo3"/>
        <w:rPr>
          <w:lang w:val="es-AR"/>
        </w:rPr>
      </w:pPr>
      <w:r w:rsidRPr="00BA3679">
        <w:rPr>
          <w:lang w:val="es-AR"/>
        </w:rPr>
        <w:t>DISEÑO:</w:t>
      </w:r>
    </w:p>
    <w:p w14:paraId="0C1C67AD" w14:textId="77777777" w:rsidR="00253DE6" w:rsidRPr="00253DE6" w:rsidRDefault="00253DE6" w:rsidP="00253DE6">
      <w:pPr>
        <w:rPr>
          <w:lang w:val="es-AR"/>
        </w:rPr>
      </w:pPr>
    </w:p>
    <w:p w14:paraId="0487EF0A"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Modelos Detalladas</w:t>
      </w:r>
    </w:p>
    <w:p w14:paraId="6DE9F7F2"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Contrato</w:t>
      </w:r>
      <w:r w:rsidRPr="00BA3679">
        <w:rPr>
          <w:rFonts w:ascii="Calibri" w:eastAsia="Calibri" w:hAnsi="Calibri" w:cs="Times New Roman"/>
          <w:b w:val="0"/>
          <w:color w:val="auto"/>
          <w:szCs w:val="28"/>
          <w:lang w:val="en-US"/>
        </w:rPr>
        <w:t>: getters, setters y constructor.</w:t>
      </w:r>
    </w:p>
    <w:p w14:paraId="43D9EA49"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Pago</w:t>
      </w:r>
      <w:r w:rsidRPr="00BA3679">
        <w:rPr>
          <w:rFonts w:ascii="Calibri" w:eastAsia="Calibri" w:hAnsi="Calibri" w:cs="Times New Roman"/>
          <w:b w:val="0"/>
          <w:color w:val="auto"/>
          <w:szCs w:val="28"/>
          <w:lang w:val="en-US"/>
        </w:rPr>
        <w:t>: getters, setters y constructor.</w:t>
      </w:r>
    </w:p>
    <w:p w14:paraId="19FDD79A" w14:textId="77777777" w:rsidR="00BA3679" w:rsidRPr="00BA3679" w:rsidRDefault="00BA3679" w:rsidP="00BA3679">
      <w:pPr>
        <w:spacing w:after="160" w:line="259" w:lineRule="auto"/>
        <w:ind w:left="1440"/>
        <w:contextualSpacing/>
        <w:rPr>
          <w:rFonts w:ascii="Calibri" w:eastAsia="Calibri" w:hAnsi="Calibri" w:cs="Times New Roman"/>
          <w:color w:val="auto"/>
          <w:szCs w:val="28"/>
          <w:lang w:val="en-US"/>
        </w:rPr>
      </w:pPr>
    </w:p>
    <w:p w14:paraId="3A44E3B2"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Data Detalladas (Sólo Métodos)</w:t>
      </w:r>
    </w:p>
    <w:p w14:paraId="7FDFF8B4"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ContratoData</w:t>
      </w:r>
      <w:r w:rsidRPr="00BA3679">
        <w:rPr>
          <w:rFonts w:ascii="Calibri" w:eastAsia="Calibri" w:hAnsi="Calibri" w:cs="Times New Roman"/>
          <w:b w:val="0"/>
          <w:color w:val="auto"/>
          <w:szCs w:val="28"/>
        </w:rPr>
        <w:t>: ABM, ObtenerContratos, ObtenerContratos(Inquilino), ObtenerContratos(Inmueble), ObtenerContratosVigentes, ObtenerContratosVigentes(Inquilino), ObtenerContratosVigentes(inmuebles), BuscarContrato.</w:t>
      </w:r>
    </w:p>
    <w:p w14:paraId="4E5517D0"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PagoData</w:t>
      </w:r>
      <w:r w:rsidRPr="00BA3679">
        <w:rPr>
          <w:rFonts w:ascii="Calibri" w:eastAsia="Calibri" w:hAnsi="Calibri" w:cs="Times New Roman"/>
          <w:b w:val="0"/>
          <w:color w:val="auto"/>
          <w:szCs w:val="28"/>
        </w:rPr>
        <w:t>: ABM, ObtenerPagos, ObtenerPagos(Contrato), ObtenerPagosValidos, ObtenerPagosValidos(Contrato).</w:t>
      </w:r>
    </w:p>
    <w:p w14:paraId="317F5B4F" w14:textId="77777777" w:rsidR="00BA3679" w:rsidRPr="00BA3679" w:rsidRDefault="00BA3679" w:rsidP="00BA3679">
      <w:pPr>
        <w:spacing w:after="160" w:line="259" w:lineRule="auto"/>
        <w:ind w:left="720"/>
        <w:contextualSpacing/>
        <w:rPr>
          <w:rFonts w:ascii="Calibri" w:eastAsia="Calibri" w:hAnsi="Calibri" w:cs="Times New Roman"/>
          <w:b w:val="0"/>
          <w:color w:val="auto"/>
          <w:szCs w:val="28"/>
        </w:rPr>
      </w:pPr>
    </w:p>
    <w:p w14:paraId="7DDEA9E1"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Diseño de BD</w:t>
      </w:r>
    </w:p>
    <w:p w14:paraId="6228282E"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Contrato</w:t>
      </w:r>
      <w:r w:rsidRPr="00BA3679">
        <w:rPr>
          <w:rFonts w:ascii="Calibri" w:eastAsia="Calibri" w:hAnsi="Calibri" w:cs="Times New Roman"/>
          <w:b w:val="0"/>
          <w:color w:val="auto"/>
          <w:szCs w:val="28"/>
          <w:lang w:val="es-AR"/>
        </w:rPr>
        <w:t>: Id, IdInmueble, IdInquilino, Fecha_Inicio, Fecha_Fin, Monto_Alquiler, Vigente.</w:t>
      </w:r>
    </w:p>
    <w:p w14:paraId="399A47E6"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Pago</w:t>
      </w:r>
      <w:r w:rsidRPr="00BA3679">
        <w:rPr>
          <w:rFonts w:ascii="Calibri" w:eastAsia="Calibri" w:hAnsi="Calibri" w:cs="Times New Roman"/>
          <w:b w:val="0"/>
          <w:color w:val="auto"/>
          <w:szCs w:val="28"/>
          <w:lang w:val="es-AR"/>
        </w:rPr>
        <w:t>: Id, Cuota, IdContrato, Fecha_Pago, Anulado.</w:t>
      </w:r>
    </w:p>
    <w:p w14:paraId="6EC51E90" w14:textId="77777777" w:rsidR="00BA3679" w:rsidRPr="00BA3679" w:rsidRDefault="00BA3679" w:rsidP="00BA3679">
      <w:pPr>
        <w:spacing w:after="160" w:line="259" w:lineRule="auto"/>
        <w:ind w:firstLine="708"/>
        <w:rPr>
          <w:rFonts w:ascii="Calibri" w:eastAsia="Calibri" w:hAnsi="Calibri" w:cs="Times New Roman"/>
          <w:b w:val="0"/>
          <w:color w:val="auto"/>
          <w:sz w:val="22"/>
          <w:lang w:val="es-AR"/>
        </w:rPr>
      </w:pPr>
    </w:p>
    <w:p w14:paraId="7AE36813" w14:textId="35A44234" w:rsidR="00BA3679" w:rsidRDefault="00BA3679" w:rsidP="00B93011">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w:t>
      </w:r>
    </w:p>
    <w:p w14:paraId="36094349"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Contrato - Detalles</w:t>
      </w:r>
    </w:p>
    <w:p w14:paraId="1C670543"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Contrato - Índex (Acciones rápidas ABMC y Vigentes)</w:t>
      </w:r>
    </w:p>
    <w:p w14:paraId="3741A897"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Contrato - Índex (Filtrado vigentes por fecha)</w:t>
      </w:r>
    </w:p>
    <w:p w14:paraId="6CED8D1B"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Contrato - Modificar</w:t>
      </w:r>
    </w:p>
    <w:p w14:paraId="704B465B"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Contrato - Pagos</w:t>
      </w:r>
    </w:p>
    <w:p w14:paraId="798C8F5E" w14:textId="7245554D" w:rsidR="00B93011"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 w:val="24"/>
          <w:szCs w:val="24"/>
          <w:lang w:val="es-ES_tradnl"/>
        </w:rPr>
      </w:pPr>
      <w:r w:rsidRPr="001332F7">
        <w:rPr>
          <w:rFonts w:ascii="Calibri" w:eastAsia="Calibri" w:hAnsi="Calibri" w:cs="Times New Roman"/>
          <w:b w:val="0"/>
          <w:color w:val="000000"/>
          <w:szCs w:val="28"/>
          <w:lang w:val="es-ES_tradnl"/>
        </w:rPr>
        <w:t>Empleado - Pago - Alta</w:t>
      </w:r>
    </w:p>
    <w:p w14:paraId="434BEFE5" w14:textId="32513CB8" w:rsidR="00BA3679" w:rsidRPr="00BA3679" w:rsidRDefault="00BA3679" w:rsidP="00B93011">
      <w:pPr>
        <w:spacing w:after="160" w:line="259" w:lineRule="auto"/>
        <w:rPr>
          <w:rFonts w:ascii="Calibri" w:eastAsia="Calibri" w:hAnsi="Calibri" w:cs="Times New Roman"/>
          <w:b w:val="0"/>
          <w:color w:val="auto"/>
          <w:sz w:val="22"/>
          <w:lang w:val="es-AR"/>
        </w:rPr>
      </w:pPr>
    </w:p>
    <w:p w14:paraId="533F0EBD" w14:textId="7CEF58FC" w:rsidR="00BA3679" w:rsidRDefault="00B93011" w:rsidP="00253DE6">
      <w:pPr>
        <w:pStyle w:val="Ttulo3"/>
        <w:rPr>
          <w:lang w:val="es-AR"/>
        </w:rPr>
      </w:pPr>
      <w:r w:rsidRPr="00BA3679">
        <w:rPr>
          <w:lang w:val="es-AR"/>
        </w:rPr>
        <w:lastRenderedPageBreak/>
        <w:t>IMPLEMENTACIÓN:</w:t>
      </w:r>
    </w:p>
    <w:p w14:paraId="422EB723" w14:textId="77777777" w:rsidR="00253DE6" w:rsidRPr="00253DE6" w:rsidRDefault="00253DE6" w:rsidP="00253DE6">
      <w:pPr>
        <w:rPr>
          <w:lang w:val="es-AR"/>
        </w:rPr>
      </w:pPr>
    </w:p>
    <w:p w14:paraId="35255934"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Código</w:t>
      </w:r>
    </w:p>
    <w:p w14:paraId="74DBF2FC"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Modelo Contrato, Pago.</w:t>
      </w:r>
    </w:p>
    <w:p w14:paraId="3505983F"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Contrato Data, Pago Data.</w:t>
      </w:r>
    </w:p>
    <w:p w14:paraId="32AE758A"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 Contrato, Pago.</w:t>
      </w:r>
    </w:p>
    <w:p w14:paraId="69E00200"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Conexión.</w:t>
      </w:r>
    </w:p>
    <w:p w14:paraId="51B9B628"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Controlador Contrato, Pago.</w:t>
      </w:r>
    </w:p>
    <w:p w14:paraId="5C8DF58B"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4D11CD9B" w14:textId="21F6697E" w:rsidR="00BA3679" w:rsidRDefault="00B93011" w:rsidP="00253DE6">
      <w:pPr>
        <w:pStyle w:val="Ttulo3"/>
        <w:rPr>
          <w:lang w:val="es-AR"/>
        </w:rPr>
      </w:pPr>
      <w:r w:rsidRPr="00BA3679">
        <w:rPr>
          <w:lang w:val="es-AR"/>
        </w:rPr>
        <w:t>TESTING:</w:t>
      </w:r>
    </w:p>
    <w:p w14:paraId="59A91C13" w14:textId="77777777" w:rsidR="00253DE6" w:rsidRPr="00253DE6" w:rsidRDefault="00253DE6" w:rsidP="00253DE6">
      <w:pPr>
        <w:rPr>
          <w:lang w:val="es-AR"/>
        </w:rPr>
      </w:pPr>
    </w:p>
    <w:p w14:paraId="3F0993AB"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Informe de Testing Módulo completo de Contrato, Pago.</w:t>
      </w:r>
    </w:p>
    <w:p w14:paraId="6D72D139"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Debugging (Caja Blanca).</w:t>
      </w:r>
    </w:p>
    <w:p w14:paraId="68D16A32"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Validación (Caja Negra).</w:t>
      </w:r>
    </w:p>
    <w:p w14:paraId="44E3EEFC"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lang w:val="es-AR"/>
        </w:rPr>
      </w:pPr>
    </w:p>
    <w:p w14:paraId="775405D2"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b w:val="0"/>
          <w:color w:val="auto"/>
          <w:szCs w:val="28"/>
        </w:rPr>
        <w:t>Testing integrado de Incremento 1 + Incremento 2 + Incremento 3.</w:t>
      </w:r>
    </w:p>
    <w:p w14:paraId="073BFE79" w14:textId="65B01287" w:rsidR="00BA3679" w:rsidRPr="00BA3679" w:rsidRDefault="00BA3679" w:rsidP="00BA3679">
      <w:pPr>
        <w:spacing w:after="160" w:line="259" w:lineRule="auto"/>
        <w:ind w:left="720"/>
        <w:contextualSpacing/>
        <w:rPr>
          <w:rFonts w:ascii="Calibri" w:eastAsia="Calibri" w:hAnsi="Calibri" w:cs="Times New Roman"/>
          <w:b w:val="0"/>
          <w:color w:val="auto"/>
          <w:szCs w:val="28"/>
        </w:rPr>
      </w:pPr>
    </w:p>
    <w:p w14:paraId="239E1FC8" w14:textId="69F53B44" w:rsidR="00BA3679" w:rsidRDefault="00B93011" w:rsidP="00253DE6">
      <w:pPr>
        <w:pStyle w:val="Ttulo3"/>
        <w:rPr>
          <w:lang w:val="es-AR"/>
        </w:rPr>
      </w:pPr>
      <w:r w:rsidRPr="00BA3679">
        <w:rPr>
          <w:lang w:val="es-AR"/>
        </w:rPr>
        <w:t>MANTENIMIENTO:</w:t>
      </w:r>
    </w:p>
    <w:p w14:paraId="5740BE5C" w14:textId="77777777" w:rsidR="00253DE6" w:rsidRPr="00253DE6" w:rsidRDefault="00253DE6" w:rsidP="00253DE6">
      <w:pPr>
        <w:rPr>
          <w:lang w:val="es-AR"/>
        </w:rPr>
      </w:pPr>
    </w:p>
    <w:p w14:paraId="0435FB80"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 y corrección de errores posteriores a producción.</w:t>
      </w:r>
    </w:p>
    <w:p w14:paraId="25FE07B0" w14:textId="77777777" w:rsidR="00BA3679" w:rsidRPr="00BA3679" w:rsidRDefault="00BA3679" w:rsidP="00BA3679">
      <w:pPr>
        <w:spacing w:after="160" w:line="259" w:lineRule="auto"/>
        <w:ind w:firstLine="708"/>
        <w:rPr>
          <w:rFonts w:ascii="Calibri" w:eastAsia="Calibri" w:hAnsi="Calibri" w:cs="Times New Roman"/>
          <w:b w:val="0"/>
          <w:color w:val="auto"/>
          <w:sz w:val="22"/>
          <w:lang w:val="es-AR"/>
        </w:rPr>
      </w:pPr>
    </w:p>
    <w:p w14:paraId="1C96AD70" w14:textId="77777777" w:rsidR="00253DE6" w:rsidRDefault="00253DE6" w:rsidP="00BA3679">
      <w:pPr>
        <w:spacing w:after="160" w:line="259" w:lineRule="auto"/>
        <w:jc w:val="center"/>
        <w:rPr>
          <w:rFonts w:ascii="Lucida Calligraphy" w:eastAsia="Calibri" w:hAnsi="Lucida Calligraphy" w:cs="Times New Roman"/>
          <w:color w:val="auto"/>
          <w:sz w:val="40"/>
          <w:szCs w:val="28"/>
          <w:highlight w:val="yellow"/>
          <w:u w:val="single"/>
          <w:lang w:val="es-AR"/>
        </w:rPr>
      </w:pPr>
    </w:p>
    <w:p w14:paraId="1D79A888" w14:textId="1FD3D4C8" w:rsidR="00BA3679" w:rsidRPr="00B93011" w:rsidRDefault="00BA3679" w:rsidP="00B93011">
      <w:pPr>
        <w:pStyle w:val="Ttulo"/>
        <w:rPr>
          <w:u w:val="single"/>
          <w:lang w:val="es-AR"/>
        </w:rPr>
      </w:pPr>
      <w:r w:rsidRPr="00B93011">
        <w:rPr>
          <w:u w:val="single"/>
          <w:lang w:val="es-AR"/>
        </w:rPr>
        <w:t>Ciclo de Vida Evolutivo</w:t>
      </w:r>
    </w:p>
    <w:p w14:paraId="5F4328B8"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33EC6F0C" w14:textId="7AEB8B1A" w:rsidR="00BA3679" w:rsidRPr="00B93011" w:rsidRDefault="00BA3679" w:rsidP="00253DE6">
      <w:pPr>
        <w:pStyle w:val="Textodestacado"/>
        <w:rPr>
          <w:u w:val="single"/>
          <w:lang w:val="es-AR"/>
        </w:rPr>
      </w:pPr>
      <w:r w:rsidRPr="00B93011">
        <w:rPr>
          <w:u w:val="single"/>
          <w:lang w:val="es-AR"/>
        </w:rPr>
        <w:t>Incremento 1 (Usuario, Inquilino)</w:t>
      </w:r>
    </w:p>
    <w:p w14:paraId="39445643" w14:textId="77777777" w:rsidR="00253DE6" w:rsidRPr="00BA3679" w:rsidRDefault="00253DE6" w:rsidP="00253DE6">
      <w:pPr>
        <w:pStyle w:val="Textodestacado"/>
        <w:rPr>
          <w:lang w:val="es-AR"/>
        </w:rPr>
      </w:pPr>
    </w:p>
    <w:p w14:paraId="106CDC0E" w14:textId="410CB0B7" w:rsidR="00BA3679" w:rsidRDefault="00B93011" w:rsidP="00253DE6">
      <w:pPr>
        <w:pStyle w:val="Ttulo3"/>
        <w:rPr>
          <w:lang w:val="es-AR"/>
        </w:rPr>
      </w:pPr>
      <w:r w:rsidRPr="00BA3679">
        <w:rPr>
          <w:lang w:val="es-AR"/>
        </w:rPr>
        <w:t>CAPTURA DE REQUISITOS:</w:t>
      </w:r>
    </w:p>
    <w:p w14:paraId="587B1E46" w14:textId="77777777" w:rsidR="00253DE6" w:rsidRPr="00253DE6" w:rsidRDefault="00253DE6" w:rsidP="00253DE6">
      <w:pPr>
        <w:rPr>
          <w:lang w:val="es-AR"/>
        </w:rPr>
      </w:pPr>
    </w:p>
    <w:p w14:paraId="3B42BD82" w14:textId="77777777" w:rsidR="00BA3679" w:rsidRPr="00BA3679" w:rsidRDefault="00BA3679" w:rsidP="00BA3679">
      <w:pPr>
        <w:numPr>
          <w:ilvl w:val="0"/>
          <w:numId w:val="14"/>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Entrevista con el cliente.</w:t>
      </w:r>
    </w:p>
    <w:p w14:paraId="0A6CF574" w14:textId="77777777" w:rsidR="00BA3679" w:rsidRPr="00BA3679" w:rsidRDefault="00BA3679" w:rsidP="00BA3679">
      <w:pPr>
        <w:numPr>
          <w:ilvl w:val="0"/>
          <w:numId w:val="14"/>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Casos de Uso</w:t>
      </w:r>
    </w:p>
    <w:p w14:paraId="111112B9" w14:textId="2CBCA2D8" w:rsidR="00BA3679" w:rsidRPr="00BA3679" w:rsidRDefault="00BA3679" w:rsidP="00BA3679">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 xml:space="preserve">Usuario </w:t>
      </w:r>
      <w:r w:rsidR="001332F7">
        <w:rPr>
          <w:rFonts w:ascii="Calibri" w:eastAsia="Calibri" w:hAnsi="Calibri" w:cs="Times New Roman"/>
          <w:b w:val="0"/>
          <w:color w:val="auto"/>
          <w:szCs w:val="28"/>
          <w:lang w:val="es-AR"/>
        </w:rPr>
        <w:t>no autenticado</w:t>
      </w:r>
      <w:r w:rsidRPr="00BA3679">
        <w:rPr>
          <w:rFonts w:ascii="Calibri" w:eastAsia="Calibri" w:hAnsi="Calibri" w:cs="Times New Roman"/>
          <w:b w:val="0"/>
          <w:color w:val="auto"/>
          <w:szCs w:val="28"/>
          <w:lang w:val="es-AR"/>
        </w:rPr>
        <w:t>: visualizar galería de inmuebles.</w:t>
      </w:r>
    </w:p>
    <w:p w14:paraId="570803CB" w14:textId="2ECCB55B" w:rsidR="00BA3679" w:rsidRPr="00BA3679" w:rsidRDefault="00BA3679" w:rsidP="00BA3679">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Usuario</w:t>
      </w:r>
      <w:r w:rsidR="001332F7">
        <w:rPr>
          <w:rFonts w:ascii="Calibri" w:eastAsia="Calibri" w:hAnsi="Calibri" w:cs="Times New Roman"/>
          <w:b w:val="0"/>
          <w:color w:val="auto"/>
          <w:szCs w:val="28"/>
          <w:lang w:val="es-AR"/>
        </w:rPr>
        <w:t xml:space="preserve"> autenticado</w:t>
      </w:r>
      <w:r w:rsidRPr="00BA3679">
        <w:rPr>
          <w:rFonts w:ascii="Calibri" w:eastAsia="Calibri" w:hAnsi="Calibri" w:cs="Times New Roman"/>
          <w:b w:val="0"/>
          <w:color w:val="auto"/>
          <w:szCs w:val="28"/>
          <w:lang w:val="es-AR"/>
        </w:rPr>
        <w:t>: Login. Administrar datos de Usuario</w:t>
      </w:r>
    </w:p>
    <w:p w14:paraId="6986729D" w14:textId="77777777" w:rsidR="00BA3679" w:rsidRPr="00BA3679" w:rsidRDefault="00BA3679" w:rsidP="00BA3679">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Empleado: ABMC de inquilinos.</w:t>
      </w:r>
    </w:p>
    <w:p w14:paraId="24900DEE" w14:textId="2B2B3997" w:rsidR="00253DE6" w:rsidRPr="001332F7" w:rsidRDefault="00BA3679" w:rsidP="00253DE6">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Administrador: ABMC de Usuarios.</w:t>
      </w:r>
    </w:p>
    <w:p w14:paraId="60BD95A4" w14:textId="19236DFF" w:rsidR="00BA3679" w:rsidRDefault="00B93011" w:rsidP="00253DE6">
      <w:pPr>
        <w:pStyle w:val="Ttulo3"/>
        <w:rPr>
          <w:lang w:val="es-AR"/>
        </w:rPr>
      </w:pPr>
      <w:r w:rsidRPr="00BA3679">
        <w:rPr>
          <w:lang w:val="es-AR"/>
        </w:rPr>
        <w:lastRenderedPageBreak/>
        <w:t>ANÁLISIS:</w:t>
      </w:r>
    </w:p>
    <w:p w14:paraId="7B6DB0BB" w14:textId="77777777" w:rsidR="00253DE6" w:rsidRPr="00253DE6" w:rsidRDefault="00253DE6" w:rsidP="00253DE6">
      <w:pPr>
        <w:rPr>
          <w:lang w:val="es-AR"/>
        </w:rPr>
      </w:pPr>
    </w:p>
    <w:p w14:paraId="6422AA70"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w:t>
      </w:r>
    </w:p>
    <w:p w14:paraId="20F1802D"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Usuario</w:t>
      </w:r>
      <w:r w:rsidRPr="00BA3679">
        <w:rPr>
          <w:rFonts w:ascii="Calibri" w:eastAsia="Calibri" w:hAnsi="Calibri" w:cs="Times New Roman"/>
          <w:b w:val="0"/>
          <w:color w:val="auto"/>
          <w:szCs w:val="28"/>
          <w:lang w:val="es-AR"/>
        </w:rPr>
        <w:t>: Id, Email, Pass, Alias, Role.</w:t>
      </w:r>
    </w:p>
    <w:p w14:paraId="6BCF10FE" w14:textId="2B0A7CBC" w:rsid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Inquilino</w:t>
      </w:r>
      <w:r w:rsidRPr="00BA3679">
        <w:rPr>
          <w:rFonts w:ascii="Calibri" w:eastAsia="Calibri" w:hAnsi="Calibri" w:cs="Times New Roman"/>
          <w:b w:val="0"/>
          <w:color w:val="auto"/>
          <w:szCs w:val="28"/>
          <w:lang w:val="es-AR"/>
        </w:rPr>
        <w:t>: Id, Dni, Cuit_Cuil, Nombre, Apellido, Telefono, Email, Domicilio, Domicilio_Trabajo, Nombre_Garante, Dni_Garante.</w:t>
      </w:r>
    </w:p>
    <w:p w14:paraId="4C6008B2" w14:textId="77777777" w:rsidR="00253DE6" w:rsidRPr="00BA3679" w:rsidRDefault="00253DE6" w:rsidP="00253DE6">
      <w:pPr>
        <w:spacing w:after="160" w:line="259" w:lineRule="auto"/>
        <w:contextualSpacing/>
        <w:rPr>
          <w:rFonts w:ascii="Calibri" w:eastAsia="Calibri" w:hAnsi="Calibri" w:cs="Times New Roman"/>
          <w:b w:val="0"/>
          <w:color w:val="auto"/>
          <w:szCs w:val="28"/>
          <w:lang w:val="es-AR"/>
        </w:rPr>
      </w:pPr>
    </w:p>
    <w:p w14:paraId="01CBC787" w14:textId="64C0377C" w:rsidR="00BA3679" w:rsidRDefault="00B93011" w:rsidP="00253DE6">
      <w:pPr>
        <w:pStyle w:val="Ttulo3"/>
        <w:rPr>
          <w:lang w:val="es-AR"/>
        </w:rPr>
      </w:pPr>
      <w:r w:rsidRPr="00BA3679">
        <w:rPr>
          <w:lang w:val="es-AR"/>
        </w:rPr>
        <w:t>DISEÑO:</w:t>
      </w:r>
    </w:p>
    <w:p w14:paraId="69BBBCA8" w14:textId="77777777" w:rsidR="00253DE6" w:rsidRPr="00253DE6" w:rsidRDefault="00253DE6" w:rsidP="00253DE6">
      <w:pPr>
        <w:rPr>
          <w:lang w:val="es-AR"/>
        </w:rPr>
      </w:pPr>
    </w:p>
    <w:p w14:paraId="01B24536"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Modelos Detalladas</w:t>
      </w:r>
    </w:p>
    <w:p w14:paraId="2F15E0D1"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Usuario</w:t>
      </w:r>
      <w:r w:rsidRPr="00BA3679">
        <w:rPr>
          <w:rFonts w:ascii="Calibri" w:eastAsia="Calibri" w:hAnsi="Calibri" w:cs="Times New Roman"/>
          <w:b w:val="0"/>
          <w:color w:val="auto"/>
          <w:szCs w:val="28"/>
          <w:lang w:val="en-US"/>
        </w:rPr>
        <w:t>: getters, setters y constructor.</w:t>
      </w:r>
    </w:p>
    <w:p w14:paraId="755E853D"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Inquilino</w:t>
      </w:r>
      <w:r w:rsidRPr="00BA3679">
        <w:rPr>
          <w:rFonts w:ascii="Calibri" w:eastAsia="Calibri" w:hAnsi="Calibri" w:cs="Times New Roman"/>
          <w:b w:val="0"/>
          <w:color w:val="auto"/>
          <w:szCs w:val="28"/>
          <w:lang w:val="en-US"/>
        </w:rPr>
        <w:t>: getters, setters y constructor.</w:t>
      </w:r>
    </w:p>
    <w:p w14:paraId="462A6D1F"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lang w:val="en-US"/>
        </w:rPr>
      </w:pPr>
    </w:p>
    <w:p w14:paraId="64A910C1"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Data Detalladas (Sólo Métodos)</w:t>
      </w:r>
    </w:p>
    <w:p w14:paraId="44F4BBCB"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UsuarioData</w:t>
      </w:r>
      <w:r w:rsidRPr="00BA3679">
        <w:rPr>
          <w:rFonts w:ascii="Calibri" w:eastAsia="Calibri" w:hAnsi="Calibri" w:cs="Times New Roman"/>
          <w:b w:val="0"/>
          <w:color w:val="auto"/>
          <w:szCs w:val="28"/>
        </w:rPr>
        <w:t>: ABM, ActualizarPass, ActualizarEmail, ActualizarAlias, ObtenerUsuarios, BuscarUsuarioPorDni, BuscarUsuarioPorCuilCuit.</w:t>
      </w:r>
    </w:p>
    <w:p w14:paraId="7BD52200"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InquilinoData</w:t>
      </w:r>
      <w:r w:rsidRPr="00BA3679">
        <w:rPr>
          <w:rFonts w:ascii="Calibri" w:eastAsia="Calibri" w:hAnsi="Calibri" w:cs="Times New Roman"/>
          <w:b w:val="0"/>
          <w:color w:val="auto"/>
          <w:szCs w:val="28"/>
        </w:rPr>
        <w:t>: ABM, ObtenerInquilinos, BuscarInquilino(Id), BuscarInquilino(Dni).</w:t>
      </w:r>
    </w:p>
    <w:p w14:paraId="3A86503D"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rPr>
      </w:pPr>
    </w:p>
    <w:p w14:paraId="4DC0FFEA"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Diseño de BD</w:t>
      </w:r>
    </w:p>
    <w:p w14:paraId="00267FFD"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Usuario</w:t>
      </w:r>
      <w:r w:rsidRPr="00BA3679">
        <w:rPr>
          <w:rFonts w:ascii="Calibri" w:eastAsia="Calibri" w:hAnsi="Calibri" w:cs="Times New Roman"/>
          <w:b w:val="0"/>
          <w:color w:val="auto"/>
          <w:szCs w:val="28"/>
          <w:lang w:val="es-AR"/>
        </w:rPr>
        <w:t>: Id, Email, Pass, Alias, Role.</w:t>
      </w:r>
    </w:p>
    <w:p w14:paraId="6008C76D"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Inquilino</w:t>
      </w:r>
      <w:r w:rsidRPr="00BA3679">
        <w:rPr>
          <w:rFonts w:ascii="Calibri" w:eastAsia="Calibri" w:hAnsi="Calibri" w:cs="Times New Roman"/>
          <w:b w:val="0"/>
          <w:color w:val="auto"/>
          <w:szCs w:val="28"/>
          <w:lang w:val="es-AR"/>
        </w:rPr>
        <w:t>: Id, Dni, Cuit_Cuil, Nombre, Apellido, Telefono, Email, Domicilio, Domicilio_Trabajo, Nombre_Garante, Dni_Garante.</w:t>
      </w:r>
    </w:p>
    <w:p w14:paraId="4BD79B7B"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lang w:val="es-AR"/>
        </w:rPr>
      </w:pPr>
    </w:p>
    <w:p w14:paraId="369FB437" w14:textId="572C4706" w:rsidR="00BA3679" w:rsidRDefault="00BA3679" w:rsidP="00253DE6">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w:t>
      </w:r>
    </w:p>
    <w:p w14:paraId="46A41ABB"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Usuario no autenticado - Login</w:t>
      </w:r>
    </w:p>
    <w:p w14:paraId="20A25D2A"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Usuario no autenticado - Vista de galería de Inmuebles</w:t>
      </w:r>
    </w:p>
    <w:p w14:paraId="0FDCD6F2"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Usuario autenticado - Administrar Cuenta</w:t>
      </w:r>
    </w:p>
    <w:p w14:paraId="262ECEB8"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Usuario autenticado - Cambiar Contraseña</w:t>
      </w:r>
    </w:p>
    <w:p w14:paraId="6CBD2349"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Administrador - Usuario - Alta</w:t>
      </w:r>
    </w:p>
    <w:p w14:paraId="2EFF9B6F"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Administrador - Usuario - Detalles</w:t>
      </w:r>
    </w:p>
    <w:p w14:paraId="1EFACB2A"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Administrador - Usuario - Editar</w:t>
      </w:r>
    </w:p>
    <w:p w14:paraId="1650DBEF"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Administrador - Usuario - Índex (Acciones rápidas ABMC)</w:t>
      </w:r>
    </w:p>
    <w:p w14:paraId="371212DA"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Inquilino - Alta</w:t>
      </w:r>
    </w:p>
    <w:p w14:paraId="4B6A036C"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Inquilino - Detalles</w:t>
      </w:r>
    </w:p>
    <w:p w14:paraId="3D1211FD"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Inquilino - Índex (Acciones rápidas ABMC)</w:t>
      </w:r>
    </w:p>
    <w:p w14:paraId="27D17CDF" w14:textId="2AB2F652" w:rsidR="00BA3679"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Inquilino - Modificar</w:t>
      </w:r>
    </w:p>
    <w:p w14:paraId="2AB03727" w14:textId="2EBB634F" w:rsidR="00BA3679" w:rsidRDefault="00B93011" w:rsidP="00253DE6">
      <w:pPr>
        <w:pStyle w:val="Ttulo3"/>
        <w:rPr>
          <w:lang w:val="es-AR"/>
        </w:rPr>
      </w:pPr>
      <w:r w:rsidRPr="00BA3679">
        <w:rPr>
          <w:lang w:val="es-AR"/>
        </w:rPr>
        <w:lastRenderedPageBreak/>
        <w:t>IMPLEMENTACIÓN:</w:t>
      </w:r>
    </w:p>
    <w:p w14:paraId="10E00D3B" w14:textId="77777777" w:rsidR="00253DE6" w:rsidRPr="00253DE6" w:rsidRDefault="00253DE6" w:rsidP="00253DE6">
      <w:pPr>
        <w:rPr>
          <w:lang w:val="es-AR"/>
        </w:rPr>
      </w:pPr>
    </w:p>
    <w:p w14:paraId="4540993A"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Código</w:t>
      </w:r>
    </w:p>
    <w:p w14:paraId="5A43198A"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Modelo Usuario e Inquilino.</w:t>
      </w:r>
    </w:p>
    <w:p w14:paraId="5B37AA4F"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Usuario Data e Inquilino Data.</w:t>
      </w:r>
    </w:p>
    <w:p w14:paraId="018D771D"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 Usuario.</w:t>
      </w:r>
    </w:p>
    <w:p w14:paraId="2B1F41EB"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Conexión.</w:t>
      </w:r>
    </w:p>
    <w:p w14:paraId="6930988E"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Controlador Usuario e Inquilino.</w:t>
      </w:r>
    </w:p>
    <w:p w14:paraId="0859702B"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6A30E50E" w14:textId="4045C607" w:rsidR="00BA3679" w:rsidRDefault="00B93011" w:rsidP="00253DE6">
      <w:pPr>
        <w:pStyle w:val="Ttulo3"/>
        <w:rPr>
          <w:lang w:val="es-AR"/>
        </w:rPr>
      </w:pPr>
      <w:r w:rsidRPr="00BA3679">
        <w:rPr>
          <w:lang w:val="es-AR"/>
        </w:rPr>
        <w:t>TESTING:</w:t>
      </w:r>
    </w:p>
    <w:p w14:paraId="1FDA5BBD" w14:textId="77777777" w:rsidR="00253DE6" w:rsidRPr="00253DE6" w:rsidRDefault="00253DE6" w:rsidP="00253DE6">
      <w:pPr>
        <w:rPr>
          <w:lang w:val="es-AR"/>
        </w:rPr>
      </w:pPr>
    </w:p>
    <w:p w14:paraId="70D03634"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Informe de Testing Módulo completo de Usuario e Inquilino</w:t>
      </w:r>
    </w:p>
    <w:p w14:paraId="7EBC6D36"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Debugging (Caja Blanca).</w:t>
      </w:r>
    </w:p>
    <w:p w14:paraId="1DB6A86E"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Validación (Caja Negra).</w:t>
      </w:r>
    </w:p>
    <w:p w14:paraId="03684886"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52B2F7DF" w14:textId="191D6F10" w:rsidR="00BA3679" w:rsidRPr="00B93011" w:rsidRDefault="00BA3679" w:rsidP="00253DE6">
      <w:pPr>
        <w:pStyle w:val="Textodestacado"/>
        <w:rPr>
          <w:u w:val="single"/>
          <w:lang w:val="es-AR"/>
        </w:rPr>
      </w:pPr>
      <w:r w:rsidRPr="00B93011">
        <w:rPr>
          <w:u w:val="single"/>
          <w:lang w:val="es-AR"/>
        </w:rPr>
        <w:t>Incremento 2 (Propietario, Inmueble, Tipo_Inmueble)</w:t>
      </w:r>
    </w:p>
    <w:p w14:paraId="193A6B77" w14:textId="77777777" w:rsidR="00253DE6" w:rsidRPr="00BA3679" w:rsidRDefault="00253DE6" w:rsidP="00253DE6">
      <w:pPr>
        <w:pStyle w:val="Textodestacado"/>
        <w:rPr>
          <w:lang w:val="es-AR"/>
        </w:rPr>
      </w:pPr>
    </w:p>
    <w:p w14:paraId="36DC12E2" w14:textId="3A0CD731" w:rsidR="00BA3679" w:rsidRDefault="00B93011" w:rsidP="00253DE6">
      <w:pPr>
        <w:pStyle w:val="Ttulo3"/>
        <w:rPr>
          <w:lang w:val="es-AR"/>
        </w:rPr>
      </w:pPr>
      <w:r w:rsidRPr="00BA3679">
        <w:rPr>
          <w:lang w:val="es-AR"/>
        </w:rPr>
        <w:t>CAPTURA DE REQUISITOS:</w:t>
      </w:r>
    </w:p>
    <w:p w14:paraId="28A45184" w14:textId="77777777" w:rsidR="00253DE6" w:rsidRPr="00253DE6" w:rsidRDefault="00253DE6" w:rsidP="00253DE6">
      <w:pPr>
        <w:rPr>
          <w:lang w:val="es-AR"/>
        </w:rPr>
      </w:pPr>
    </w:p>
    <w:p w14:paraId="33CD3F05" w14:textId="77777777" w:rsidR="00BA3679" w:rsidRPr="00BA3679" w:rsidRDefault="00BA3679" w:rsidP="00BA3679">
      <w:pPr>
        <w:numPr>
          <w:ilvl w:val="0"/>
          <w:numId w:val="14"/>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Entrevista con el cliente.</w:t>
      </w:r>
    </w:p>
    <w:p w14:paraId="63F77144" w14:textId="77777777" w:rsidR="00BA3679" w:rsidRPr="00BA3679" w:rsidRDefault="00BA3679" w:rsidP="00BA3679">
      <w:pPr>
        <w:numPr>
          <w:ilvl w:val="0"/>
          <w:numId w:val="14"/>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Casos de Uso</w:t>
      </w:r>
    </w:p>
    <w:p w14:paraId="4C8E4C0F" w14:textId="293405E6" w:rsidR="00BA3679" w:rsidRDefault="00BA3679" w:rsidP="00BA3679">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Empleado: ABMC de inmuebles, propietarios ((Listar Inmuebles Disponibles, Listar Propietarios, Listar Inmuebles por Tipo, etc).</w:t>
      </w:r>
    </w:p>
    <w:p w14:paraId="4BD30027" w14:textId="77777777" w:rsidR="00253DE6" w:rsidRPr="00BA3679" w:rsidRDefault="00253DE6" w:rsidP="00253DE6">
      <w:pPr>
        <w:spacing w:after="160" w:line="259" w:lineRule="auto"/>
        <w:contextualSpacing/>
        <w:rPr>
          <w:rFonts w:ascii="Calibri" w:eastAsia="Calibri" w:hAnsi="Calibri" w:cs="Times New Roman"/>
          <w:b w:val="0"/>
          <w:color w:val="auto"/>
          <w:szCs w:val="28"/>
          <w:lang w:val="es-AR"/>
        </w:rPr>
      </w:pPr>
    </w:p>
    <w:p w14:paraId="0A08CBC5" w14:textId="05166596" w:rsidR="00BA3679" w:rsidRDefault="00B93011" w:rsidP="00253DE6">
      <w:pPr>
        <w:pStyle w:val="Ttulo3"/>
        <w:rPr>
          <w:lang w:val="es-AR"/>
        </w:rPr>
      </w:pPr>
      <w:r w:rsidRPr="00BA3679">
        <w:rPr>
          <w:lang w:val="es-AR"/>
        </w:rPr>
        <w:t>ANÁLISIS:</w:t>
      </w:r>
    </w:p>
    <w:p w14:paraId="2D9C89FD" w14:textId="77777777" w:rsidR="00253DE6" w:rsidRPr="00253DE6" w:rsidRDefault="00253DE6" w:rsidP="00253DE6">
      <w:pPr>
        <w:rPr>
          <w:lang w:val="es-AR"/>
        </w:rPr>
      </w:pPr>
    </w:p>
    <w:p w14:paraId="0E7E02C3"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w:t>
      </w:r>
    </w:p>
    <w:p w14:paraId="133C9D2D"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Propietario</w:t>
      </w:r>
      <w:r w:rsidRPr="00BA3679">
        <w:rPr>
          <w:rFonts w:ascii="Calibri" w:eastAsia="Calibri" w:hAnsi="Calibri" w:cs="Times New Roman"/>
          <w:b w:val="0"/>
          <w:color w:val="auto"/>
          <w:szCs w:val="28"/>
          <w:lang w:val="es-AR"/>
        </w:rPr>
        <w:t>: Id, Dni, Nombre, Apellido, Domicilio, Telefono, Email.</w:t>
      </w:r>
    </w:p>
    <w:p w14:paraId="176692E1"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Inmueble</w:t>
      </w:r>
      <w:r w:rsidRPr="00BA3679">
        <w:rPr>
          <w:rFonts w:ascii="Calibri" w:eastAsia="Calibri" w:hAnsi="Calibri" w:cs="Times New Roman"/>
          <w:b w:val="0"/>
          <w:color w:val="auto"/>
          <w:szCs w:val="28"/>
          <w:lang w:val="es-AR"/>
        </w:rPr>
        <w:t>: Id, Propietario, Direccion, Tipo_Inmueble, Uso, Ambientes, Precio, Disponible, Zona, Superficie.</w:t>
      </w:r>
    </w:p>
    <w:p w14:paraId="551D78CF"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Tipo_Inmueble</w:t>
      </w:r>
      <w:r w:rsidRPr="00BA3679">
        <w:rPr>
          <w:rFonts w:ascii="Calibri" w:eastAsia="Calibri" w:hAnsi="Calibri" w:cs="Times New Roman"/>
          <w:b w:val="0"/>
          <w:color w:val="auto"/>
          <w:szCs w:val="28"/>
          <w:lang w:val="es-AR"/>
        </w:rPr>
        <w:t xml:space="preserve"> (Clase Numerada): Id.</w:t>
      </w:r>
    </w:p>
    <w:p w14:paraId="66B08A71" w14:textId="66E113D5" w:rsidR="00BA3679" w:rsidRDefault="00BA3679" w:rsidP="00BA3679">
      <w:pPr>
        <w:spacing w:after="160" w:line="259" w:lineRule="auto"/>
        <w:rPr>
          <w:rFonts w:ascii="Calibri" w:eastAsia="Calibri" w:hAnsi="Calibri" w:cs="Times New Roman"/>
          <w:b w:val="0"/>
          <w:color w:val="auto"/>
          <w:szCs w:val="28"/>
          <w:lang w:val="es-AR"/>
        </w:rPr>
      </w:pPr>
    </w:p>
    <w:p w14:paraId="63C2C59E" w14:textId="49F6742A" w:rsidR="001332F7" w:rsidRDefault="001332F7" w:rsidP="00BA3679">
      <w:pPr>
        <w:spacing w:after="160" w:line="259" w:lineRule="auto"/>
        <w:rPr>
          <w:rFonts w:ascii="Calibri" w:eastAsia="Calibri" w:hAnsi="Calibri" w:cs="Times New Roman"/>
          <w:b w:val="0"/>
          <w:color w:val="auto"/>
          <w:szCs w:val="28"/>
          <w:lang w:val="es-AR"/>
        </w:rPr>
      </w:pPr>
    </w:p>
    <w:p w14:paraId="0ED33E3C" w14:textId="77777777" w:rsidR="001332F7" w:rsidRPr="00BA3679" w:rsidRDefault="001332F7" w:rsidP="00BA3679">
      <w:pPr>
        <w:spacing w:after="160" w:line="259" w:lineRule="auto"/>
        <w:rPr>
          <w:rFonts w:ascii="Calibri" w:eastAsia="Calibri" w:hAnsi="Calibri" w:cs="Times New Roman"/>
          <w:b w:val="0"/>
          <w:color w:val="auto"/>
          <w:szCs w:val="28"/>
          <w:lang w:val="es-AR"/>
        </w:rPr>
      </w:pPr>
    </w:p>
    <w:p w14:paraId="1DBC0AD0"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51F78768" w14:textId="4CC2060C" w:rsidR="00BA3679" w:rsidRDefault="00B93011" w:rsidP="00253DE6">
      <w:pPr>
        <w:pStyle w:val="Ttulo3"/>
        <w:rPr>
          <w:lang w:val="es-AR"/>
        </w:rPr>
      </w:pPr>
      <w:r w:rsidRPr="00BA3679">
        <w:rPr>
          <w:lang w:val="es-AR"/>
        </w:rPr>
        <w:lastRenderedPageBreak/>
        <w:t>DISEÑO:</w:t>
      </w:r>
    </w:p>
    <w:p w14:paraId="6373FFFB" w14:textId="77777777" w:rsidR="00253DE6" w:rsidRPr="00253DE6" w:rsidRDefault="00253DE6" w:rsidP="00253DE6">
      <w:pPr>
        <w:rPr>
          <w:lang w:val="es-AR"/>
        </w:rPr>
      </w:pPr>
    </w:p>
    <w:p w14:paraId="20128350"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Modelos Detalladas</w:t>
      </w:r>
    </w:p>
    <w:p w14:paraId="01446870"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Propietario</w:t>
      </w:r>
      <w:r w:rsidRPr="00BA3679">
        <w:rPr>
          <w:rFonts w:ascii="Calibri" w:eastAsia="Calibri" w:hAnsi="Calibri" w:cs="Times New Roman"/>
          <w:b w:val="0"/>
          <w:color w:val="auto"/>
          <w:szCs w:val="28"/>
          <w:lang w:val="es-AR"/>
        </w:rPr>
        <w:t xml:space="preserve">: </w:t>
      </w:r>
      <w:r w:rsidRPr="00BA3679">
        <w:rPr>
          <w:rFonts w:ascii="Calibri" w:eastAsia="Calibri" w:hAnsi="Calibri" w:cs="Times New Roman"/>
          <w:b w:val="0"/>
          <w:color w:val="auto"/>
          <w:szCs w:val="28"/>
          <w:lang w:val="en-US"/>
        </w:rPr>
        <w:t>getters, setters y constructor.</w:t>
      </w:r>
    </w:p>
    <w:p w14:paraId="38673208"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Inmueble</w:t>
      </w:r>
      <w:r w:rsidRPr="00BA3679">
        <w:rPr>
          <w:rFonts w:ascii="Calibri" w:eastAsia="Calibri" w:hAnsi="Calibri" w:cs="Times New Roman"/>
          <w:b w:val="0"/>
          <w:color w:val="auto"/>
          <w:szCs w:val="28"/>
          <w:lang w:val="en-US"/>
        </w:rPr>
        <w:t>: getters, setters y constructor.</w:t>
      </w:r>
    </w:p>
    <w:p w14:paraId="69F7303A"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Tipo_Inmueble</w:t>
      </w:r>
      <w:r w:rsidRPr="00BA3679">
        <w:rPr>
          <w:rFonts w:ascii="Calibri" w:eastAsia="Calibri" w:hAnsi="Calibri" w:cs="Times New Roman"/>
          <w:b w:val="0"/>
          <w:color w:val="auto"/>
          <w:szCs w:val="28"/>
          <w:lang w:val="es-AR"/>
        </w:rPr>
        <w:t xml:space="preserve"> (Clase Numerada): </w:t>
      </w:r>
      <w:r w:rsidRPr="00BA3679">
        <w:rPr>
          <w:rFonts w:ascii="Calibri" w:eastAsia="Calibri" w:hAnsi="Calibri" w:cs="Times New Roman"/>
          <w:b w:val="0"/>
          <w:color w:val="auto"/>
          <w:szCs w:val="28"/>
        </w:rPr>
        <w:t>getters, setters y constructor.</w:t>
      </w:r>
    </w:p>
    <w:p w14:paraId="4B0205C6"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rPr>
      </w:pPr>
    </w:p>
    <w:p w14:paraId="27A45B91" w14:textId="77777777" w:rsidR="00BA3679" w:rsidRPr="00BA3679" w:rsidRDefault="00BA3679" w:rsidP="00BA3679">
      <w:pPr>
        <w:spacing w:after="160" w:line="259" w:lineRule="auto"/>
        <w:ind w:left="1440"/>
        <w:contextualSpacing/>
        <w:rPr>
          <w:rFonts w:ascii="Calibri" w:eastAsia="Calibri" w:hAnsi="Calibri" w:cs="Times New Roman"/>
          <w:color w:val="auto"/>
          <w:szCs w:val="28"/>
        </w:rPr>
      </w:pPr>
    </w:p>
    <w:p w14:paraId="67598CF6"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Data Detalladas (Sólo Métodos)</w:t>
      </w:r>
    </w:p>
    <w:p w14:paraId="7181978D"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PropietarioData</w:t>
      </w:r>
      <w:r w:rsidRPr="00BA3679">
        <w:rPr>
          <w:rFonts w:ascii="Calibri" w:eastAsia="Calibri" w:hAnsi="Calibri" w:cs="Times New Roman"/>
          <w:b w:val="0"/>
          <w:color w:val="auto"/>
          <w:szCs w:val="28"/>
          <w:lang w:val="es-AR"/>
        </w:rPr>
        <w:t>: AMB, ObtenerPropietarios, BuscarPropietario(Id), BuscarPropietario(Dni)</w:t>
      </w:r>
      <w:r w:rsidRPr="00BA3679">
        <w:rPr>
          <w:rFonts w:ascii="Calibri" w:eastAsia="Calibri" w:hAnsi="Calibri" w:cs="Times New Roman"/>
          <w:b w:val="0"/>
          <w:color w:val="auto"/>
          <w:szCs w:val="28"/>
        </w:rPr>
        <w:t>.</w:t>
      </w:r>
    </w:p>
    <w:p w14:paraId="139FE26E"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InmuebleData</w:t>
      </w:r>
      <w:r w:rsidRPr="00BA3679">
        <w:rPr>
          <w:rFonts w:ascii="Calibri" w:eastAsia="Calibri" w:hAnsi="Calibri" w:cs="Times New Roman"/>
          <w:b w:val="0"/>
          <w:color w:val="auto"/>
          <w:szCs w:val="28"/>
        </w:rPr>
        <w:t>: ABM, ObtenerInmuebles, ObtenerInmueble(Propietario), ObtenerInmueblesDisponibles, ObtenerInmueblesDisponibles(Propietario), ObtenerInmueblesPorFecha, BuscarInmueble.</w:t>
      </w:r>
    </w:p>
    <w:p w14:paraId="77BE4024" w14:textId="77777777" w:rsidR="00BA3679" w:rsidRPr="00BA3679" w:rsidRDefault="00BA3679" w:rsidP="00BA3679">
      <w:pPr>
        <w:spacing w:after="160" w:line="259" w:lineRule="auto"/>
        <w:ind w:left="720"/>
        <w:contextualSpacing/>
        <w:rPr>
          <w:rFonts w:ascii="Calibri" w:eastAsia="Calibri" w:hAnsi="Calibri" w:cs="Times New Roman"/>
          <w:b w:val="0"/>
          <w:color w:val="auto"/>
          <w:szCs w:val="28"/>
        </w:rPr>
      </w:pPr>
    </w:p>
    <w:p w14:paraId="58AFAF65"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Diseño de BD</w:t>
      </w:r>
    </w:p>
    <w:p w14:paraId="66E89B84"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Propietario</w:t>
      </w:r>
      <w:r w:rsidRPr="00BA3679">
        <w:rPr>
          <w:rFonts w:ascii="Calibri" w:eastAsia="Calibri" w:hAnsi="Calibri" w:cs="Times New Roman"/>
          <w:b w:val="0"/>
          <w:color w:val="auto"/>
          <w:szCs w:val="28"/>
          <w:lang w:val="es-AR"/>
        </w:rPr>
        <w:t>: Id, Dni, Nombre, Apellido, Domicilio, Telefono, Email.</w:t>
      </w:r>
    </w:p>
    <w:p w14:paraId="04A31164"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Inmueble</w:t>
      </w:r>
      <w:r w:rsidRPr="00BA3679">
        <w:rPr>
          <w:rFonts w:ascii="Calibri" w:eastAsia="Calibri" w:hAnsi="Calibri" w:cs="Times New Roman"/>
          <w:b w:val="0"/>
          <w:color w:val="auto"/>
          <w:szCs w:val="28"/>
          <w:lang w:val="es-AR"/>
        </w:rPr>
        <w:t>: Id, IdPropietario, Direccion, Tipo_Inmueble, Uso, Ambientes, Precio, Disponible, Zona, Superficie.</w:t>
      </w:r>
    </w:p>
    <w:p w14:paraId="4F77CFC5" w14:textId="72C631C6" w:rsid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Tipo_Inmueble</w:t>
      </w:r>
      <w:r w:rsidRPr="00BA3679">
        <w:rPr>
          <w:rFonts w:ascii="Calibri" w:eastAsia="Calibri" w:hAnsi="Calibri" w:cs="Times New Roman"/>
          <w:b w:val="0"/>
          <w:color w:val="auto"/>
          <w:szCs w:val="28"/>
          <w:lang w:val="es-AR"/>
        </w:rPr>
        <w:t xml:space="preserve"> (Clase Numerada): Id.</w:t>
      </w:r>
    </w:p>
    <w:p w14:paraId="3870796F" w14:textId="77777777" w:rsidR="001332F7" w:rsidRPr="001332F7" w:rsidRDefault="001332F7" w:rsidP="001332F7">
      <w:pPr>
        <w:spacing w:after="160" w:line="259" w:lineRule="auto"/>
        <w:contextualSpacing/>
        <w:rPr>
          <w:rFonts w:ascii="Calibri" w:eastAsia="Calibri" w:hAnsi="Calibri" w:cs="Times New Roman"/>
          <w:b w:val="0"/>
          <w:color w:val="auto"/>
          <w:szCs w:val="28"/>
          <w:lang w:val="es-AR"/>
        </w:rPr>
      </w:pPr>
    </w:p>
    <w:p w14:paraId="549ED412" w14:textId="0357E194" w:rsidR="00253DE6" w:rsidRPr="00253DE6" w:rsidRDefault="00BA3679" w:rsidP="00253DE6">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w:t>
      </w:r>
    </w:p>
    <w:p w14:paraId="36250550"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Alta</w:t>
      </w:r>
    </w:p>
    <w:p w14:paraId="4549989E"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Contratos</w:t>
      </w:r>
    </w:p>
    <w:p w14:paraId="3370B4F9"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Detalles</w:t>
      </w:r>
    </w:p>
    <w:p w14:paraId="05DB8A8E"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Índex (Acciones rápidas de ABMC y Disponibles)</w:t>
      </w:r>
    </w:p>
    <w:p w14:paraId="525F11BF"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Índex (Filtrado de disponibilidad por fechas)</w:t>
      </w:r>
    </w:p>
    <w:p w14:paraId="2438B404"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Inmueble - Modificar</w:t>
      </w:r>
    </w:p>
    <w:p w14:paraId="2E5EB8F3"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Alta</w:t>
      </w:r>
    </w:p>
    <w:p w14:paraId="02E9FE4D"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Detalles</w:t>
      </w:r>
    </w:p>
    <w:p w14:paraId="65CD700A"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Índex (Acciones rápidas ABMC)</w:t>
      </w:r>
    </w:p>
    <w:p w14:paraId="155025F3"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Inmuebles</w:t>
      </w:r>
    </w:p>
    <w:p w14:paraId="3ECC9E7D" w14:textId="77777777" w:rsidR="001332F7" w:rsidRPr="001332F7"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1332F7">
        <w:rPr>
          <w:rFonts w:ascii="Calibri" w:eastAsia="Calibri" w:hAnsi="Calibri" w:cs="Times New Roman"/>
          <w:b w:val="0"/>
          <w:color w:val="000000"/>
          <w:szCs w:val="28"/>
          <w:lang w:val="es-ES_tradnl"/>
        </w:rPr>
        <w:t>Empleado - Propietario - Modificar</w:t>
      </w:r>
    </w:p>
    <w:p w14:paraId="7E0603F3" w14:textId="5C19728F" w:rsidR="00253DE6" w:rsidRDefault="00253DE6" w:rsidP="001332F7">
      <w:pPr>
        <w:spacing w:after="160" w:line="259" w:lineRule="auto"/>
        <w:contextualSpacing/>
        <w:rPr>
          <w:rFonts w:ascii="Calibri" w:eastAsia="Calibri" w:hAnsi="Calibri" w:cs="Times New Roman"/>
          <w:b w:val="0"/>
          <w:color w:val="auto"/>
          <w:szCs w:val="28"/>
          <w:lang w:val="es-AR"/>
        </w:rPr>
      </w:pPr>
    </w:p>
    <w:p w14:paraId="574CBE00" w14:textId="77777777" w:rsidR="001332F7" w:rsidRDefault="001332F7" w:rsidP="001332F7">
      <w:pPr>
        <w:spacing w:after="160" w:line="259" w:lineRule="auto"/>
        <w:contextualSpacing/>
        <w:rPr>
          <w:rFonts w:ascii="Calibri" w:eastAsia="Calibri" w:hAnsi="Calibri" w:cs="Times New Roman"/>
          <w:b w:val="0"/>
          <w:color w:val="auto"/>
          <w:szCs w:val="28"/>
          <w:lang w:val="es-AR"/>
        </w:rPr>
      </w:pPr>
    </w:p>
    <w:p w14:paraId="7C324B28" w14:textId="77777777" w:rsidR="00253DE6" w:rsidRPr="00BA3679" w:rsidRDefault="00253DE6" w:rsidP="00253DE6">
      <w:pPr>
        <w:spacing w:after="160" w:line="259" w:lineRule="auto"/>
        <w:contextualSpacing/>
        <w:rPr>
          <w:rFonts w:ascii="Calibri" w:eastAsia="Calibri" w:hAnsi="Calibri" w:cs="Times New Roman"/>
          <w:b w:val="0"/>
          <w:color w:val="auto"/>
          <w:szCs w:val="28"/>
          <w:lang w:val="es-AR"/>
        </w:rPr>
      </w:pPr>
    </w:p>
    <w:p w14:paraId="1FD6BC83" w14:textId="0692E70B" w:rsidR="00BA3679" w:rsidRDefault="00B93011" w:rsidP="00253DE6">
      <w:pPr>
        <w:pStyle w:val="Ttulo3"/>
        <w:rPr>
          <w:lang w:val="es-AR"/>
        </w:rPr>
      </w:pPr>
      <w:r w:rsidRPr="00BA3679">
        <w:rPr>
          <w:lang w:val="es-AR"/>
        </w:rPr>
        <w:lastRenderedPageBreak/>
        <w:t>IMPLEMENTACIÓN:</w:t>
      </w:r>
    </w:p>
    <w:p w14:paraId="28533BEC" w14:textId="77777777" w:rsidR="00253DE6" w:rsidRPr="00253DE6" w:rsidRDefault="00253DE6" w:rsidP="00253DE6">
      <w:pPr>
        <w:rPr>
          <w:lang w:val="es-AR"/>
        </w:rPr>
      </w:pPr>
    </w:p>
    <w:p w14:paraId="0C0AC27D"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Código</w:t>
      </w:r>
    </w:p>
    <w:p w14:paraId="13D3E12C"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Modelo Propietario, Inmueble, Tipo_Inmueble.</w:t>
      </w:r>
    </w:p>
    <w:p w14:paraId="42720B75"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Propietario Data, Inmueble Data, Tipo_Inmueble.</w:t>
      </w:r>
    </w:p>
    <w:p w14:paraId="2C2E635E"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 Propietario e Inmueble.</w:t>
      </w:r>
    </w:p>
    <w:p w14:paraId="0AA6DB27"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Conexión.</w:t>
      </w:r>
    </w:p>
    <w:p w14:paraId="2D245B43" w14:textId="545D8B1E" w:rsidR="00253DE6" w:rsidRDefault="00BA3679" w:rsidP="00253DE6">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Controlador Propietario, Inmueble, Tipo_Inmueble.</w:t>
      </w:r>
    </w:p>
    <w:p w14:paraId="23AED98A" w14:textId="77777777" w:rsidR="001332F7" w:rsidRPr="001332F7" w:rsidRDefault="001332F7" w:rsidP="001332F7">
      <w:pPr>
        <w:spacing w:after="160" w:line="259" w:lineRule="auto"/>
        <w:contextualSpacing/>
        <w:rPr>
          <w:rFonts w:ascii="Calibri" w:eastAsia="Calibri" w:hAnsi="Calibri" w:cs="Times New Roman"/>
          <w:b w:val="0"/>
          <w:color w:val="auto"/>
          <w:szCs w:val="28"/>
          <w:lang w:val="es-AR"/>
        </w:rPr>
      </w:pPr>
    </w:p>
    <w:p w14:paraId="2552E682" w14:textId="5E895424" w:rsidR="00BA3679" w:rsidRDefault="00B93011" w:rsidP="00253DE6">
      <w:pPr>
        <w:pStyle w:val="Ttulo3"/>
        <w:rPr>
          <w:lang w:val="es-AR"/>
        </w:rPr>
      </w:pPr>
      <w:r w:rsidRPr="00BA3679">
        <w:rPr>
          <w:lang w:val="es-AR"/>
        </w:rPr>
        <w:t>TESTING:</w:t>
      </w:r>
    </w:p>
    <w:p w14:paraId="10088E95" w14:textId="77777777" w:rsidR="00253DE6" w:rsidRPr="00253DE6" w:rsidRDefault="00253DE6" w:rsidP="00253DE6">
      <w:pPr>
        <w:rPr>
          <w:lang w:val="es-AR"/>
        </w:rPr>
      </w:pPr>
    </w:p>
    <w:p w14:paraId="7861C1F2"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Informe de Testing Módulo completo de Propietario, Inmueble, Tipo_Inmueble</w:t>
      </w:r>
    </w:p>
    <w:p w14:paraId="595A4E02"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Debugging (Caja Blanca).</w:t>
      </w:r>
    </w:p>
    <w:p w14:paraId="786F8E8C"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Validación (Caja Negra).</w:t>
      </w:r>
    </w:p>
    <w:p w14:paraId="6ABC794F" w14:textId="77777777" w:rsidR="00BA3679" w:rsidRPr="00BA3679" w:rsidRDefault="00BA3679" w:rsidP="00BA3679">
      <w:pPr>
        <w:spacing w:after="160" w:line="259" w:lineRule="auto"/>
        <w:ind w:left="1440"/>
        <w:contextualSpacing/>
        <w:rPr>
          <w:rFonts w:ascii="Calibri" w:eastAsia="Calibri" w:hAnsi="Calibri" w:cs="Times New Roman"/>
          <w:b w:val="0"/>
          <w:color w:val="auto"/>
          <w:szCs w:val="28"/>
          <w:lang w:val="es-AR"/>
        </w:rPr>
      </w:pPr>
    </w:p>
    <w:p w14:paraId="5B86ADA1"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b w:val="0"/>
          <w:color w:val="auto"/>
          <w:szCs w:val="28"/>
        </w:rPr>
        <w:t>Testing integrado de Incremento 1 + Incremento 2.</w:t>
      </w:r>
    </w:p>
    <w:p w14:paraId="546E146B" w14:textId="08568D45" w:rsidR="00BA3679" w:rsidRPr="00BA3679" w:rsidRDefault="001332F7" w:rsidP="001332F7">
      <w:pPr>
        <w:spacing w:after="160" w:line="259" w:lineRule="auto"/>
        <w:rPr>
          <w:rFonts w:ascii="Calibri" w:eastAsia="Calibri" w:hAnsi="Calibri" w:cs="Times New Roman"/>
          <w:b w:val="0"/>
          <w:color w:val="auto"/>
          <w:sz w:val="22"/>
        </w:rPr>
      </w:pPr>
      <w:r>
        <w:rPr>
          <w:rFonts w:ascii="Calibri" w:eastAsia="Calibri" w:hAnsi="Calibri" w:cs="Times New Roman"/>
          <w:b w:val="0"/>
          <w:color w:val="auto"/>
          <w:sz w:val="22"/>
        </w:rPr>
        <w:tab/>
      </w:r>
      <w:r w:rsidR="00BA3679" w:rsidRPr="00BA3679">
        <w:rPr>
          <w:rFonts w:ascii="Calibri" w:eastAsia="Calibri" w:hAnsi="Calibri" w:cs="Times New Roman"/>
          <w:b w:val="0"/>
          <w:color w:val="auto"/>
          <w:szCs w:val="28"/>
        </w:rPr>
        <w:tab/>
      </w:r>
    </w:p>
    <w:p w14:paraId="1E121D32" w14:textId="2F530EE4" w:rsidR="00BA3679" w:rsidRPr="00B93011" w:rsidRDefault="00BA3679" w:rsidP="00253DE6">
      <w:pPr>
        <w:pStyle w:val="Textodestacado"/>
        <w:rPr>
          <w:u w:val="single"/>
          <w:lang w:val="es-AR"/>
        </w:rPr>
      </w:pPr>
      <w:r w:rsidRPr="00B93011">
        <w:rPr>
          <w:u w:val="single"/>
          <w:lang w:val="es-AR"/>
        </w:rPr>
        <w:t>Incremento 3 (Contrato, Pago)</w:t>
      </w:r>
    </w:p>
    <w:p w14:paraId="206F005F" w14:textId="77777777" w:rsidR="00253DE6" w:rsidRPr="00BA3679" w:rsidRDefault="00253DE6" w:rsidP="00253DE6">
      <w:pPr>
        <w:pStyle w:val="Textodestacado"/>
        <w:rPr>
          <w:lang w:val="es-AR"/>
        </w:rPr>
      </w:pPr>
    </w:p>
    <w:p w14:paraId="37F6D637" w14:textId="21C3D656" w:rsidR="00BA3679" w:rsidRDefault="00B93011" w:rsidP="00253DE6">
      <w:pPr>
        <w:pStyle w:val="Ttulo3"/>
        <w:rPr>
          <w:lang w:val="es-AR"/>
        </w:rPr>
      </w:pPr>
      <w:r w:rsidRPr="00BA3679">
        <w:rPr>
          <w:lang w:val="es-AR"/>
        </w:rPr>
        <w:t>CAPTURA DE REQUISITOS:</w:t>
      </w:r>
    </w:p>
    <w:p w14:paraId="194751B0" w14:textId="77777777" w:rsidR="00253DE6" w:rsidRPr="00253DE6" w:rsidRDefault="00253DE6" w:rsidP="00253DE6">
      <w:pPr>
        <w:rPr>
          <w:lang w:val="es-AR"/>
        </w:rPr>
      </w:pPr>
    </w:p>
    <w:p w14:paraId="1384C7A9" w14:textId="77777777" w:rsidR="00BA3679" w:rsidRPr="00BA3679" w:rsidRDefault="00BA3679" w:rsidP="00BA3679">
      <w:pPr>
        <w:numPr>
          <w:ilvl w:val="0"/>
          <w:numId w:val="14"/>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Entrevista con el cliente.</w:t>
      </w:r>
    </w:p>
    <w:p w14:paraId="67EC6367" w14:textId="77777777" w:rsidR="00BA3679" w:rsidRPr="00BA3679" w:rsidRDefault="00BA3679" w:rsidP="00BA3679">
      <w:pPr>
        <w:numPr>
          <w:ilvl w:val="0"/>
          <w:numId w:val="14"/>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Casos de Uso</w:t>
      </w:r>
    </w:p>
    <w:p w14:paraId="72AE4B6B" w14:textId="77777777" w:rsidR="00BA3679" w:rsidRPr="00BA3679" w:rsidRDefault="00BA3679" w:rsidP="00BA3679">
      <w:pPr>
        <w:numPr>
          <w:ilvl w:val="0"/>
          <w:numId w:val="15"/>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Empleado: ABMC de contratos y pagos (Listar Contratos Vigentes, etc).</w:t>
      </w:r>
    </w:p>
    <w:p w14:paraId="23904262" w14:textId="77777777" w:rsidR="00BA3679" w:rsidRPr="00BA3679" w:rsidRDefault="00BA3679" w:rsidP="00BA3679">
      <w:pPr>
        <w:spacing w:after="160" w:line="259" w:lineRule="auto"/>
        <w:rPr>
          <w:rFonts w:ascii="Calibri" w:eastAsia="Calibri" w:hAnsi="Calibri" w:cs="Times New Roman"/>
          <w:color w:val="FF0000"/>
          <w:sz w:val="32"/>
          <w:szCs w:val="28"/>
          <w:u w:val="single"/>
          <w:lang w:val="es-AR"/>
        </w:rPr>
      </w:pPr>
    </w:p>
    <w:p w14:paraId="704F5C7A" w14:textId="34B3EDC8" w:rsidR="00BA3679" w:rsidRDefault="00B93011" w:rsidP="00253DE6">
      <w:pPr>
        <w:pStyle w:val="Ttulo3"/>
        <w:rPr>
          <w:lang w:val="es-AR"/>
        </w:rPr>
      </w:pPr>
      <w:r w:rsidRPr="00BA3679">
        <w:rPr>
          <w:lang w:val="es-AR"/>
        </w:rPr>
        <w:t>ANÁLISIS:</w:t>
      </w:r>
    </w:p>
    <w:p w14:paraId="137C6788" w14:textId="77777777" w:rsidR="00253DE6" w:rsidRPr="00253DE6" w:rsidRDefault="00253DE6" w:rsidP="00253DE6">
      <w:pPr>
        <w:rPr>
          <w:lang w:val="es-AR"/>
        </w:rPr>
      </w:pPr>
    </w:p>
    <w:p w14:paraId="2F9B9AF9"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w:t>
      </w:r>
    </w:p>
    <w:p w14:paraId="7F951699"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Contrato</w:t>
      </w:r>
      <w:r w:rsidRPr="00BA3679">
        <w:rPr>
          <w:rFonts w:ascii="Calibri" w:eastAsia="Calibri" w:hAnsi="Calibri" w:cs="Times New Roman"/>
          <w:b w:val="0"/>
          <w:color w:val="auto"/>
          <w:szCs w:val="28"/>
          <w:lang w:val="es-AR"/>
        </w:rPr>
        <w:t>: Id, Inmueble, Inquilino, Fecha_Inicio, Fecha_Fin, Monto_Alquiler, Vigente.</w:t>
      </w:r>
    </w:p>
    <w:p w14:paraId="1590EB1D"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Pago</w:t>
      </w:r>
      <w:r w:rsidRPr="00BA3679">
        <w:rPr>
          <w:rFonts w:ascii="Calibri" w:eastAsia="Calibri" w:hAnsi="Calibri" w:cs="Times New Roman"/>
          <w:b w:val="0"/>
          <w:color w:val="auto"/>
          <w:szCs w:val="28"/>
          <w:lang w:val="es-AR"/>
        </w:rPr>
        <w:t>: Id, Cuota, Contrato, Fecha_Pago, Anulado.</w:t>
      </w:r>
    </w:p>
    <w:p w14:paraId="73987101"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3A34196B" w14:textId="77D957F2" w:rsidR="00BA3679" w:rsidRDefault="00B93011" w:rsidP="00253DE6">
      <w:pPr>
        <w:pStyle w:val="Ttulo3"/>
        <w:rPr>
          <w:lang w:val="es-AR"/>
        </w:rPr>
      </w:pPr>
      <w:r w:rsidRPr="00BA3679">
        <w:rPr>
          <w:lang w:val="es-AR"/>
        </w:rPr>
        <w:t>DISEÑO:</w:t>
      </w:r>
    </w:p>
    <w:p w14:paraId="1577861C" w14:textId="77777777" w:rsidR="00253DE6" w:rsidRPr="00253DE6" w:rsidRDefault="00253DE6" w:rsidP="00253DE6">
      <w:pPr>
        <w:rPr>
          <w:lang w:val="es-AR"/>
        </w:rPr>
      </w:pPr>
    </w:p>
    <w:p w14:paraId="7BBFE0A1"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Modelos Detalladas</w:t>
      </w:r>
    </w:p>
    <w:p w14:paraId="0B197AA0"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Contrato</w:t>
      </w:r>
      <w:r w:rsidRPr="00BA3679">
        <w:rPr>
          <w:rFonts w:ascii="Calibri" w:eastAsia="Calibri" w:hAnsi="Calibri" w:cs="Times New Roman"/>
          <w:b w:val="0"/>
          <w:color w:val="auto"/>
          <w:szCs w:val="28"/>
          <w:lang w:val="en-US"/>
        </w:rPr>
        <w:t>: getters, setters y constructor.</w:t>
      </w:r>
    </w:p>
    <w:p w14:paraId="6B820298"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n-US"/>
        </w:rPr>
      </w:pPr>
      <w:r w:rsidRPr="00BA3679">
        <w:rPr>
          <w:rFonts w:ascii="Calibri" w:eastAsia="Calibri" w:hAnsi="Calibri" w:cs="Times New Roman"/>
          <w:color w:val="auto"/>
          <w:szCs w:val="28"/>
          <w:lang w:val="en-US"/>
        </w:rPr>
        <w:t>Pago</w:t>
      </w:r>
      <w:r w:rsidRPr="00BA3679">
        <w:rPr>
          <w:rFonts w:ascii="Calibri" w:eastAsia="Calibri" w:hAnsi="Calibri" w:cs="Times New Roman"/>
          <w:b w:val="0"/>
          <w:color w:val="auto"/>
          <w:szCs w:val="28"/>
          <w:lang w:val="en-US"/>
        </w:rPr>
        <w:t>: getters, setters y constructor.</w:t>
      </w:r>
    </w:p>
    <w:p w14:paraId="75AA8371" w14:textId="77777777" w:rsidR="00BA3679" w:rsidRPr="00BA3679" w:rsidRDefault="00BA3679" w:rsidP="00BA3679">
      <w:pPr>
        <w:spacing w:after="160" w:line="259" w:lineRule="auto"/>
        <w:ind w:left="1440"/>
        <w:contextualSpacing/>
        <w:rPr>
          <w:rFonts w:ascii="Calibri" w:eastAsia="Calibri" w:hAnsi="Calibri" w:cs="Times New Roman"/>
          <w:color w:val="auto"/>
          <w:szCs w:val="28"/>
          <w:lang w:val="en-US"/>
        </w:rPr>
      </w:pPr>
    </w:p>
    <w:p w14:paraId="29817A91"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Clases Data Detalladas (Sólo Métodos)</w:t>
      </w:r>
    </w:p>
    <w:p w14:paraId="6747D188"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ContratoData</w:t>
      </w:r>
      <w:r w:rsidRPr="00BA3679">
        <w:rPr>
          <w:rFonts w:ascii="Calibri" w:eastAsia="Calibri" w:hAnsi="Calibri" w:cs="Times New Roman"/>
          <w:b w:val="0"/>
          <w:color w:val="auto"/>
          <w:szCs w:val="28"/>
        </w:rPr>
        <w:t>: ABM, ObtenerContratos, ObtenerContratos(Inquilino), ObtenerContratos(Inmueble), ObtenerContratosVigentes, ObtenerContratosVigentes(Inquilino), ObtenerContratosVigentes(inmuebles), BuscarContrato.</w:t>
      </w:r>
    </w:p>
    <w:p w14:paraId="493E4BD6"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color w:val="auto"/>
          <w:szCs w:val="28"/>
        </w:rPr>
        <w:t>PagoData</w:t>
      </w:r>
      <w:r w:rsidRPr="00BA3679">
        <w:rPr>
          <w:rFonts w:ascii="Calibri" w:eastAsia="Calibri" w:hAnsi="Calibri" w:cs="Times New Roman"/>
          <w:b w:val="0"/>
          <w:color w:val="auto"/>
          <w:szCs w:val="28"/>
        </w:rPr>
        <w:t>: ABM, ObtenerPagos, ObtenerPagos(Contrato), ObtenerPagosValidos, ObtenerPagosValidos(Contrato).</w:t>
      </w:r>
    </w:p>
    <w:p w14:paraId="75F02D20" w14:textId="77777777" w:rsidR="00BA3679" w:rsidRPr="00BA3679" w:rsidRDefault="00BA3679" w:rsidP="00BA3679">
      <w:pPr>
        <w:spacing w:after="160" w:line="259" w:lineRule="auto"/>
        <w:ind w:left="720"/>
        <w:contextualSpacing/>
        <w:rPr>
          <w:rFonts w:ascii="Calibri" w:eastAsia="Calibri" w:hAnsi="Calibri" w:cs="Times New Roman"/>
          <w:b w:val="0"/>
          <w:color w:val="auto"/>
          <w:szCs w:val="28"/>
        </w:rPr>
      </w:pPr>
    </w:p>
    <w:p w14:paraId="1A002368"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Diseño de BD</w:t>
      </w:r>
    </w:p>
    <w:p w14:paraId="125B0D26"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Contrato</w:t>
      </w:r>
      <w:r w:rsidRPr="00BA3679">
        <w:rPr>
          <w:rFonts w:ascii="Calibri" w:eastAsia="Calibri" w:hAnsi="Calibri" w:cs="Times New Roman"/>
          <w:b w:val="0"/>
          <w:color w:val="auto"/>
          <w:szCs w:val="28"/>
          <w:lang w:val="es-AR"/>
        </w:rPr>
        <w:t>: Id, IdInmueble, IdInquilino, Fecha_Inicio, Fecha_Fin, Monto_Alquiler, Vigente.</w:t>
      </w:r>
    </w:p>
    <w:p w14:paraId="4A141F67" w14:textId="77777777" w:rsidR="00BA3679" w:rsidRPr="00BA3679" w:rsidRDefault="00BA3679" w:rsidP="00BA3679">
      <w:pPr>
        <w:numPr>
          <w:ilvl w:val="0"/>
          <w:numId w:val="17"/>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color w:val="auto"/>
          <w:szCs w:val="28"/>
          <w:lang w:val="es-AR"/>
        </w:rPr>
        <w:t>Pago</w:t>
      </w:r>
      <w:r w:rsidRPr="00BA3679">
        <w:rPr>
          <w:rFonts w:ascii="Calibri" w:eastAsia="Calibri" w:hAnsi="Calibri" w:cs="Times New Roman"/>
          <w:b w:val="0"/>
          <w:color w:val="auto"/>
          <w:szCs w:val="28"/>
          <w:lang w:val="es-AR"/>
        </w:rPr>
        <w:t>: Id, Cuota, IdContrato, Fecha_Pago, Anulado.</w:t>
      </w:r>
    </w:p>
    <w:p w14:paraId="01059FE4" w14:textId="77777777" w:rsidR="00BA3679" w:rsidRPr="00BA3679" w:rsidRDefault="00BA3679" w:rsidP="00BA3679">
      <w:pPr>
        <w:spacing w:after="160" w:line="259" w:lineRule="auto"/>
        <w:ind w:firstLine="708"/>
        <w:rPr>
          <w:rFonts w:ascii="Calibri" w:eastAsia="Calibri" w:hAnsi="Calibri" w:cs="Times New Roman"/>
          <w:b w:val="0"/>
          <w:color w:val="auto"/>
          <w:sz w:val="22"/>
          <w:lang w:val="es-AR"/>
        </w:rPr>
      </w:pPr>
    </w:p>
    <w:p w14:paraId="070AC60E" w14:textId="7E376C57" w:rsidR="00BA3679" w:rsidRDefault="00BA3679" w:rsidP="00253DE6">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w:t>
      </w:r>
      <w:bookmarkStart w:id="0" w:name="_GoBack"/>
      <w:bookmarkEnd w:id="0"/>
    </w:p>
    <w:p w14:paraId="55B7EA8E" w14:textId="77777777" w:rsidR="001332F7" w:rsidRPr="00A12C3F"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A12C3F">
        <w:rPr>
          <w:rFonts w:ascii="Calibri" w:eastAsia="Calibri" w:hAnsi="Calibri" w:cs="Times New Roman"/>
          <w:b w:val="0"/>
          <w:color w:val="000000"/>
          <w:szCs w:val="28"/>
          <w:lang w:val="es-ES_tradnl"/>
        </w:rPr>
        <w:t>Empleado - Contrato - Detalles</w:t>
      </w:r>
    </w:p>
    <w:p w14:paraId="0BAE3B2E" w14:textId="77777777" w:rsidR="001332F7" w:rsidRPr="00A12C3F"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A12C3F">
        <w:rPr>
          <w:rFonts w:ascii="Calibri" w:eastAsia="Calibri" w:hAnsi="Calibri" w:cs="Times New Roman"/>
          <w:b w:val="0"/>
          <w:color w:val="000000"/>
          <w:szCs w:val="28"/>
          <w:lang w:val="es-ES_tradnl"/>
        </w:rPr>
        <w:t>Empleado - Contrato - Índex (Acciones rápidas ABMC y Vigentes)</w:t>
      </w:r>
    </w:p>
    <w:p w14:paraId="36211546" w14:textId="77777777" w:rsidR="001332F7" w:rsidRPr="00A12C3F"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A12C3F">
        <w:rPr>
          <w:rFonts w:ascii="Calibri" w:eastAsia="Calibri" w:hAnsi="Calibri" w:cs="Times New Roman"/>
          <w:b w:val="0"/>
          <w:color w:val="000000"/>
          <w:szCs w:val="28"/>
          <w:lang w:val="es-ES_tradnl"/>
        </w:rPr>
        <w:t>Empleado - Contrato - Índex (Filtrado vigentes por fecha)</w:t>
      </w:r>
    </w:p>
    <w:p w14:paraId="2E39F5CC" w14:textId="77777777" w:rsidR="001332F7" w:rsidRPr="00A12C3F" w:rsidRDefault="001332F7" w:rsidP="001332F7">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A12C3F">
        <w:rPr>
          <w:rFonts w:ascii="Calibri" w:eastAsia="Calibri" w:hAnsi="Calibri" w:cs="Times New Roman"/>
          <w:b w:val="0"/>
          <w:color w:val="000000"/>
          <w:szCs w:val="28"/>
          <w:lang w:val="es-ES_tradnl"/>
        </w:rPr>
        <w:t>Empleado - Contrato - Modificar</w:t>
      </w:r>
    </w:p>
    <w:p w14:paraId="56E260F7" w14:textId="3C9AD4E4" w:rsidR="00A12C3F" w:rsidRDefault="001332F7" w:rsidP="00A12C3F">
      <w:pPr>
        <w:pStyle w:val="Prrafodelista"/>
        <w:numPr>
          <w:ilvl w:val="1"/>
          <w:numId w:val="16"/>
        </w:numPr>
        <w:pBdr>
          <w:top w:val="nil"/>
          <w:left w:val="nil"/>
          <w:bottom w:val="nil"/>
          <w:right w:val="nil"/>
          <w:between w:val="nil"/>
        </w:pBdr>
        <w:shd w:val="clear" w:color="auto" w:fill="FFFFFF"/>
        <w:tabs>
          <w:tab w:val="left" w:pos="1013"/>
        </w:tabs>
        <w:spacing w:after="200" w:line="254" w:lineRule="auto"/>
        <w:jc w:val="both"/>
        <w:rPr>
          <w:rFonts w:ascii="Calibri" w:eastAsia="Calibri" w:hAnsi="Calibri" w:cs="Times New Roman"/>
          <w:b w:val="0"/>
          <w:color w:val="000000"/>
          <w:szCs w:val="28"/>
          <w:lang w:val="es-ES_tradnl"/>
        </w:rPr>
      </w:pPr>
      <w:r w:rsidRPr="00A12C3F">
        <w:rPr>
          <w:rFonts w:ascii="Calibri" w:eastAsia="Calibri" w:hAnsi="Calibri" w:cs="Times New Roman"/>
          <w:b w:val="0"/>
          <w:color w:val="000000"/>
          <w:szCs w:val="28"/>
          <w:lang w:val="es-ES_tradnl"/>
        </w:rPr>
        <w:t xml:space="preserve">Empleado - Contrato </w:t>
      </w:r>
      <w:r w:rsidR="00A12C3F">
        <w:rPr>
          <w:rFonts w:ascii="Calibri" w:eastAsia="Calibri" w:hAnsi="Calibri" w:cs="Times New Roman"/>
          <w:b w:val="0"/>
          <w:color w:val="000000"/>
          <w:szCs w:val="28"/>
          <w:lang w:val="es-ES_tradnl"/>
        </w:rPr>
        <w:t>–</w:t>
      </w:r>
      <w:r w:rsidRPr="00A12C3F">
        <w:rPr>
          <w:rFonts w:ascii="Calibri" w:eastAsia="Calibri" w:hAnsi="Calibri" w:cs="Times New Roman"/>
          <w:b w:val="0"/>
          <w:color w:val="000000"/>
          <w:szCs w:val="28"/>
          <w:lang w:val="es-ES_tradnl"/>
        </w:rPr>
        <w:t xml:space="preserve"> Pagos</w:t>
      </w:r>
    </w:p>
    <w:p w14:paraId="5D30107B" w14:textId="189419C8" w:rsidR="00A12C3F" w:rsidRDefault="00A12C3F" w:rsidP="00A12C3F">
      <w:pPr>
        <w:pStyle w:val="Prrafodelista"/>
        <w:numPr>
          <w:ilvl w:val="1"/>
          <w:numId w:val="16"/>
        </w:numPr>
        <w:rPr>
          <w:rFonts w:ascii="Calibri" w:eastAsia="Calibri" w:hAnsi="Calibri" w:cs="Times New Roman"/>
          <w:b w:val="0"/>
          <w:color w:val="000000"/>
          <w:szCs w:val="28"/>
          <w:lang w:val="es-ES_tradnl"/>
        </w:rPr>
      </w:pPr>
      <w:r w:rsidRPr="00A12C3F">
        <w:rPr>
          <w:rFonts w:ascii="Calibri" w:eastAsia="Calibri" w:hAnsi="Calibri" w:cs="Times New Roman"/>
          <w:b w:val="0"/>
          <w:color w:val="000000"/>
          <w:szCs w:val="28"/>
          <w:lang w:val="es-ES_tradnl"/>
        </w:rPr>
        <w:t>Empleado - Pago – Alta</w:t>
      </w:r>
    </w:p>
    <w:p w14:paraId="04ADDEE2" w14:textId="77777777" w:rsidR="00A12C3F" w:rsidRPr="00A12C3F" w:rsidRDefault="00A12C3F" w:rsidP="00A12C3F">
      <w:pPr>
        <w:rPr>
          <w:rFonts w:ascii="Calibri" w:eastAsia="Calibri" w:hAnsi="Calibri" w:cs="Times New Roman"/>
          <w:b w:val="0"/>
          <w:color w:val="000000"/>
          <w:szCs w:val="28"/>
          <w:lang w:val="es-ES_tradnl"/>
        </w:rPr>
      </w:pPr>
    </w:p>
    <w:p w14:paraId="7A1908DD" w14:textId="1636D815" w:rsidR="00BA3679" w:rsidRDefault="00B93011" w:rsidP="00253DE6">
      <w:pPr>
        <w:pStyle w:val="Ttulo3"/>
        <w:rPr>
          <w:lang w:val="es-AR"/>
        </w:rPr>
      </w:pPr>
      <w:r w:rsidRPr="00BA3679">
        <w:rPr>
          <w:lang w:val="es-AR"/>
        </w:rPr>
        <w:t>IMPLEMENTACIÓN:</w:t>
      </w:r>
    </w:p>
    <w:p w14:paraId="6FB305D5" w14:textId="77777777" w:rsidR="00253DE6" w:rsidRPr="00253DE6" w:rsidRDefault="00253DE6" w:rsidP="00253DE6">
      <w:pPr>
        <w:rPr>
          <w:lang w:val="es-AR"/>
        </w:rPr>
      </w:pPr>
    </w:p>
    <w:p w14:paraId="2D75F22F"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Código</w:t>
      </w:r>
    </w:p>
    <w:p w14:paraId="20D8BE22"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Modelo Contrato, Pago.</w:t>
      </w:r>
    </w:p>
    <w:p w14:paraId="3602D5A6"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Contrato Data, Pago Data.</w:t>
      </w:r>
    </w:p>
    <w:p w14:paraId="25CB1D18"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Vistas Contrato, Pago.</w:t>
      </w:r>
    </w:p>
    <w:p w14:paraId="7C27E8BF"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Conexión.</w:t>
      </w:r>
    </w:p>
    <w:p w14:paraId="2218EF16" w14:textId="77777777" w:rsidR="00BA3679" w:rsidRPr="00BA3679" w:rsidRDefault="00BA3679" w:rsidP="00BA3679">
      <w:pPr>
        <w:numPr>
          <w:ilvl w:val="0"/>
          <w:numId w:val="18"/>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Controlador Contrato, Pago.</w:t>
      </w:r>
    </w:p>
    <w:p w14:paraId="3198D0AC" w14:textId="77777777" w:rsidR="00BA3679" w:rsidRPr="00BA3679" w:rsidRDefault="00BA3679" w:rsidP="00BA3679">
      <w:pPr>
        <w:spacing w:after="160" w:line="259" w:lineRule="auto"/>
        <w:rPr>
          <w:rFonts w:ascii="Calibri" w:eastAsia="Calibri" w:hAnsi="Calibri" w:cs="Times New Roman"/>
          <w:b w:val="0"/>
          <w:color w:val="auto"/>
          <w:szCs w:val="28"/>
          <w:lang w:val="es-AR"/>
        </w:rPr>
      </w:pPr>
    </w:p>
    <w:p w14:paraId="4E8A1A5E" w14:textId="3CD3099D" w:rsidR="00BA3679" w:rsidRDefault="00B93011" w:rsidP="00253DE6">
      <w:pPr>
        <w:pStyle w:val="Ttulo3"/>
        <w:rPr>
          <w:lang w:val="es-AR"/>
        </w:rPr>
      </w:pPr>
      <w:r w:rsidRPr="00BA3679">
        <w:rPr>
          <w:lang w:val="es-AR"/>
        </w:rPr>
        <w:t>TESTING:</w:t>
      </w:r>
    </w:p>
    <w:p w14:paraId="5B0237FC" w14:textId="77777777" w:rsidR="00253DE6" w:rsidRPr="00253DE6" w:rsidRDefault="00253DE6" w:rsidP="00253DE6">
      <w:pPr>
        <w:rPr>
          <w:lang w:val="es-AR"/>
        </w:rPr>
      </w:pPr>
    </w:p>
    <w:p w14:paraId="232277B8"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Informe de Testing Módulo completo de Contrato, Pago.</w:t>
      </w:r>
    </w:p>
    <w:p w14:paraId="7C579313" w14:textId="77777777" w:rsidR="00BA3679" w:rsidRPr="00BA3679" w:rsidRDefault="00BA3679" w:rsidP="00BA3679">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Debugging (Caja Blanca).</w:t>
      </w:r>
    </w:p>
    <w:p w14:paraId="3E60A86B" w14:textId="552C134E" w:rsidR="00BA3679" w:rsidRPr="00A12C3F" w:rsidRDefault="00BA3679" w:rsidP="00A12C3F">
      <w:pPr>
        <w:numPr>
          <w:ilvl w:val="0"/>
          <w:numId w:val="19"/>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Validación (Caja Negra).</w:t>
      </w:r>
    </w:p>
    <w:p w14:paraId="1D29F221"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rPr>
      </w:pPr>
      <w:r w:rsidRPr="00BA3679">
        <w:rPr>
          <w:rFonts w:ascii="Calibri" w:eastAsia="Calibri" w:hAnsi="Calibri" w:cs="Times New Roman"/>
          <w:b w:val="0"/>
          <w:color w:val="auto"/>
          <w:szCs w:val="28"/>
        </w:rPr>
        <w:t>Testing integrado de Incremento 1 + Incremento 2 + Incremento 3.</w:t>
      </w:r>
    </w:p>
    <w:p w14:paraId="7F0B26F2" w14:textId="73E305C7" w:rsidR="00BA3679" w:rsidRPr="00BA3679" w:rsidRDefault="00BA3679" w:rsidP="00253DE6">
      <w:pPr>
        <w:spacing w:after="160" w:line="259" w:lineRule="auto"/>
        <w:contextualSpacing/>
        <w:rPr>
          <w:rFonts w:ascii="Calibri" w:eastAsia="Calibri" w:hAnsi="Calibri" w:cs="Times New Roman"/>
          <w:b w:val="0"/>
          <w:color w:val="auto"/>
          <w:szCs w:val="28"/>
        </w:rPr>
      </w:pPr>
    </w:p>
    <w:p w14:paraId="69E2053A" w14:textId="64CCCAA8" w:rsidR="00BA3679" w:rsidRDefault="00B93011" w:rsidP="00253DE6">
      <w:pPr>
        <w:pStyle w:val="Ttulo3"/>
        <w:rPr>
          <w:lang w:val="es-AR"/>
        </w:rPr>
      </w:pPr>
      <w:r w:rsidRPr="00BA3679">
        <w:rPr>
          <w:lang w:val="es-AR"/>
        </w:rPr>
        <w:t>MANTENIMIENTO:</w:t>
      </w:r>
    </w:p>
    <w:p w14:paraId="2991CE50" w14:textId="77777777" w:rsidR="00253DE6" w:rsidRPr="00253DE6" w:rsidRDefault="00253DE6" w:rsidP="00253DE6">
      <w:pPr>
        <w:rPr>
          <w:lang w:val="es-AR"/>
        </w:rPr>
      </w:pPr>
    </w:p>
    <w:p w14:paraId="1EEF70E4" w14:textId="77777777" w:rsidR="00BA3679" w:rsidRPr="00BA3679" w:rsidRDefault="00BA3679" w:rsidP="00BA3679">
      <w:pPr>
        <w:numPr>
          <w:ilvl w:val="0"/>
          <w:numId w:val="16"/>
        </w:numPr>
        <w:spacing w:after="160" w:line="259" w:lineRule="auto"/>
        <w:contextualSpacing/>
        <w:rPr>
          <w:rFonts w:ascii="Calibri" w:eastAsia="Calibri" w:hAnsi="Calibri" w:cs="Times New Roman"/>
          <w:b w:val="0"/>
          <w:color w:val="auto"/>
          <w:szCs w:val="28"/>
          <w:lang w:val="es-AR"/>
        </w:rPr>
      </w:pPr>
      <w:r w:rsidRPr="00BA3679">
        <w:rPr>
          <w:rFonts w:ascii="Calibri" w:eastAsia="Calibri" w:hAnsi="Calibri" w:cs="Times New Roman"/>
          <w:b w:val="0"/>
          <w:color w:val="auto"/>
          <w:szCs w:val="28"/>
          <w:lang w:val="es-AR"/>
        </w:rPr>
        <w:t>Control y corrección de errores posteriores a producción.</w:t>
      </w:r>
    </w:p>
    <w:p w14:paraId="29861461" w14:textId="77777777" w:rsidR="00BA3679" w:rsidRDefault="00BA3679">
      <w:pPr>
        <w:pStyle w:val="Subttulo"/>
        <w:framePr w:hSpace="0" w:wrap="auto" w:vAnchor="margin" w:hAnchor="text" w:yAlign="inline"/>
        <w:rPr>
          <w:lang w:val="es-ES_tradnl"/>
        </w:rPr>
      </w:pPr>
    </w:p>
    <w:sectPr w:rsidR="00BA3679"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B56F3" w14:textId="77777777" w:rsidR="00253DE6" w:rsidRDefault="00253DE6">
      <w:r>
        <w:separator/>
      </w:r>
    </w:p>
    <w:p w14:paraId="2573B705" w14:textId="77777777" w:rsidR="00253DE6" w:rsidRDefault="00253DE6"/>
  </w:endnote>
  <w:endnote w:type="continuationSeparator" w:id="0">
    <w:p w14:paraId="4D2AC31B" w14:textId="77777777" w:rsidR="00253DE6" w:rsidRDefault="00253DE6">
      <w:r>
        <w:continuationSeparator/>
      </w:r>
    </w:p>
    <w:p w14:paraId="7C8BCF3A" w14:textId="77777777" w:rsidR="00253DE6" w:rsidRDefault="00253D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890194395"/>
      <w:docPartObj>
        <w:docPartGallery w:val="Page Numbers (Bottom of Page)"/>
        <w:docPartUnique/>
      </w:docPartObj>
    </w:sdtPr>
    <w:sdtContent>
      <w:p w14:paraId="7259297F" w14:textId="01BB4BED" w:rsidR="00253DE6" w:rsidRDefault="00253DE6">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12C3F">
          <w:rPr>
            <w:noProof/>
            <w:lang w:bidi="es-ES"/>
          </w:rPr>
          <w:t>23</w:t>
        </w:r>
        <w:r>
          <w:rPr>
            <w:noProof/>
            <w:lang w:bidi="es-ES"/>
          </w:rPr>
          <w:fldChar w:fldCharType="end"/>
        </w:r>
      </w:p>
    </w:sdtContent>
  </w:sdt>
  <w:p w14:paraId="6199EBC4" w14:textId="77777777" w:rsidR="00253DE6" w:rsidRDefault="00253DE6">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32189" w14:textId="77777777" w:rsidR="00253DE6" w:rsidRDefault="00253DE6">
      <w:r>
        <w:separator/>
      </w:r>
    </w:p>
    <w:p w14:paraId="1CEA388C" w14:textId="77777777" w:rsidR="00253DE6" w:rsidRDefault="00253DE6"/>
  </w:footnote>
  <w:footnote w:type="continuationSeparator" w:id="0">
    <w:p w14:paraId="605BE0E6" w14:textId="77777777" w:rsidR="00253DE6" w:rsidRDefault="00253DE6">
      <w:r>
        <w:continuationSeparator/>
      </w:r>
    </w:p>
    <w:p w14:paraId="3FCFCDA4" w14:textId="77777777" w:rsidR="00253DE6" w:rsidRDefault="00253DE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253DE6" w14:paraId="670F0CDE" w14:textId="77777777" w:rsidTr="00360494">
      <w:trPr>
        <w:trHeight w:val="978"/>
      </w:trPr>
      <w:tc>
        <w:tcPr>
          <w:tcW w:w="10035" w:type="dxa"/>
          <w:tcBorders>
            <w:top w:val="nil"/>
            <w:left w:val="nil"/>
            <w:bottom w:val="single" w:sz="36" w:space="0" w:color="34ABA2" w:themeColor="accent3"/>
            <w:right w:val="nil"/>
          </w:tcBorders>
        </w:tcPr>
        <w:p w14:paraId="1BE2CE3F" w14:textId="77777777" w:rsidR="00253DE6" w:rsidRDefault="00253DE6">
          <w:pPr>
            <w:pStyle w:val="Encabezado"/>
            <w:rPr>
              <w:noProof/>
            </w:rPr>
          </w:pPr>
        </w:p>
      </w:tc>
    </w:tr>
  </w:tbl>
  <w:p w14:paraId="476D9383" w14:textId="77777777" w:rsidR="00253DE6" w:rsidRDefault="00253DE6"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86E"/>
    <w:multiLevelType w:val="hybridMultilevel"/>
    <w:tmpl w:val="4336D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4980"/>
    <w:multiLevelType w:val="hybridMultilevel"/>
    <w:tmpl w:val="7F6AA76A"/>
    <w:lvl w:ilvl="0" w:tplc="ADECBC6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522E1"/>
    <w:multiLevelType w:val="hybridMultilevel"/>
    <w:tmpl w:val="A24812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95E85"/>
    <w:multiLevelType w:val="hybridMultilevel"/>
    <w:tmpl w:val="E30CCE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94700A"/>
    <w:multiLevelType w:val="hybridMultilevel"/>
    <w:tmpl w:val="74DCC0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769C2"/>
    <w:multiLevelType w:val="hybridMultilevel"/>
    <w:tmpl w:val="24F2BC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A71E37"/>
    <w:multiLevelType w:val="hybridMultilevel"/>
    <w:tmpl w:val="94BEBD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866E39"/>
    <w:multiLevelType w:val="multilevel"/>
    <w:tmpl w:val="9834A0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A007ACB"/>
    <w:multiLevelType w:val="hybridMultilevel"/>
    <w:tmpl w:val="0B1ED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81F33"/>
    <w:multiLevelType w:val="hybridMultilevel"/>
    <w:tmpl w:val="3F0A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262B1F"/>
    <w:multiLevelType w:val="hybridMultilevel"/>
    <w:tmpl w:val="F73C4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52643"/>
    <w:multiLevelType w:val="hybridMultilevel"/>
    <w:tmpl w:val="23F251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700B7"/>
    <w:multiLevelType w:val="hybridMultilevel"/>
    <w:tmpl w:val="5A56E6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6D175C"/>
    <w:multiLevelType w:val="hybridMultilevel"/>
    <w:tmpl w:val="CE4A9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B13F0"/>
    <w:multiLevelType w:val="hybridMultilevel"/>
    <w:tmpl w:val="1CB0DE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156D6A"/>
    <w:multiLevelType w:val="hybridMultilevel"/>
    <w:tmpl w:val="744E4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E56F01"/>
    <w:multiLevelType w:val="hybridMultilevel"/>
    <w:tmpl w:val="A83CA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E853C2"/>
    <w:multiLevelType w:val="hybridMultilevel"/>
    <w:tmpl w:val="0B645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71695F"/>
    <w:multiLevelType w:val="hybridMultilevel"/>
    <w:tmpl w:val="39721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8"/>
  </w:num>
  <w:num w:numId="4">
    <w:abstractNumId w:val="8"/>
  </w:num>
  <w:num w:numId="5">
    <w:abstractNumId w:val="13"/>
  </w:num>
  <w:num w:numId="6">
    <w:abstractNumId w:val="0"/>
  </w:num>
  <w:num w:numId="7">
    <w:abstractNumId w:val="2"/>
  </w:num>
  <w:num w:numId="8">
    <w:abstractNumId w:val="1"/>
  </w:num>
  <w:num w:numId="9">
    <w:abstractNumId w:val="10"/>
  </w:num>
  <w:num w:numId="10">
    <w:abstractNumId w:val="14"/>
  </w:num>
  <w:num w:numId="11">
    <w:abstractNumId w:val="16"/>
  </w:num>
  <w:num w:numId="12">
    <w:abstractNumId w:val="17"/>
  </w:num>
  <w:num w:numId="13">
    <w:abstractNumId w:val="11"/>
  </w:num>
  <w:num w:numId="14">
    <w:abstractNumId w:val="15"/>
  </w:num>
  <w:num w:numId="15">
    <w:abstractNumId w:val="3"/>
  </w:num>
  <w:num w:numId="16">
    <w:abstractNumId w:val="4"/>
  </w:num>
  <w:num w:numId="17">
    <w:abstractNumId w:val="6"/>
  </w:num>
  <w:num w:numId="18">
    <w:abstractNumId w:val="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hyphenationZone w:val="425"/>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256"/>
    <w:rsid w:val="0002482E"/>
    <w:rsid w:val="00050324"/>
    <w:rsid w:val="000747A0"/>
    <w:rsid w:val="000A0150"/>
    <w:rsid w:val="000E63C9"/>
    <w:rsid w:val="00130E9D"/>
    <w:rsid w:val="001332F7"/>
    <w:rsid w:val="00150A6D"/>
    <w:rsid w:val="00185B35"/>
    <w:rsid w:val="001F2BC8"/>
    <w:rsid w:val="001F5F6B"/>
    <w:rsid w:val="00243EBC"/>
    <w:rsid w:val="00246A35"/>
    <w:rsid w:val="00253DE6"/>
    <w:rsid w:val="00284348"/>
    <w:rsid w:val="002F51F5"/>
    <w:rsid w:val="00312137"/>
    <w:rsid w:val="00330359"/>
    <w:rsid w:val="003307DE"/>
    <w:rsid w:val="0033762F"/>
    <w:rsid w:val="00360494"/>
    <w:rsid w:val="00366C7E"/>
    <w:rsid w:val="00384EA3"/>
    <w:rsid w:val="003A39A1"/>
    <w:rsid w:val="003C2191"/>
    <w:rsid w:val="003D3863"/>
    <w:rsid w:val="004110DE"/>
    <w:rsid w:val="0044085A"/>
    <w:rsid w:val="004B21A5"/>
    <w:rsid w:val="004E5FEE"/>
    <w:rsid w:val="005037F0"/>
    <w:rsid w:val="00506A4E"/>
    <w:rsid w:val="00516A86"/>
    <w:rsid w:val="005275F6"/>
    <w:rsid w:val="00572102"/>
    <w:rsid w:val="0057766B"/>
    <w:rsid w:val="005F1BB0"/>
    <w:rsid w:val="00612667"/>
    <w:rsid w:val="00613DFB"/>
    <w:rsid w:val="00656C4D"/>
    <w:rsid w:val="006E5716"/>
    <w:rsid w:val="006E679C"/>
    <w:rsid w:val="00714AD5"/>
    <w:rsid w:val="007302B3"/>
    <w:rsid w:val="00730733"/>
    <w:rsid w:val="007309A6"/>
    <w:rsid w:val="00730E3A"/>
    <w:rsid w:val="00736AAF"/>
    <w:rsid w:val="00765B2A"/>
    <w:rsid w:val="00783A34"/>
    <w:rsid w:val="007C6B52"/>
    <w:rsid w:val="007C75B4"/>
    <w:rsid w:val="007D16C5"/>
    <w:rsid w:val="00815778"/>
    <w:rsid w:val="008233D1"/>
    <w:rsid w:val="00862FE4"/>
    <w:rsid w:val="0086389A"/>
    <w:rsid w:val="0087605E"/>
    <w:rsid w:val="008941AE"/>
    <w:rsid w:val="008B1FEE"/>
    <w:rsid w:val="00903C32"/>
    <w:rsid w:val="00916B16"/>
    <w:rsid w:val="009173B9"/>
    <w:rsid w:val="0093335D"/>
    <w:rsid w:val="0093613E"/>
    <w:rsid w:val="00943026"/>
    <w:rsid w:val="00966B81"/>
    <w:rsid w:val="00977F79"/>
    <w:rsid w:val="009C7720"/>
    <w:rsid w:val="00A12C3F"/>
    <w:rsid w:val="00A23AFA"/>
    <w:rsid w:val="00A31B3E"/>
    <w:rsid w:val="00A532F3"/>
    <w:rsid w:val="00A73A9B"/>
    <w:rsid w:val="00A8489E"/>
    <w:rsid w:val="00A96601"/>
    <w:rsid w:val="00AB02A7"/>
    <w:rsid w:val="00AC29F3"/>
    <w:rsid w:val="00AE7347"/>
    <w:rsid w:val="00B231E5"/>
    <w:rsid w:val="00B93011"/>
    <w:rsid w:val="00BA3679"/>
    <w:rsid w:val="00BF7F16"/>
    <w:rsid w:val="00C02B87"/>
    <w:rsid w:val="00C17D06"/>
    <w:rsid w:val="00C4086D"/>
    <w:rsid w:val="00CA1896"/>
    <w:rsid w:val="00CA1BD5"/>
    <w:rsid w:val="00CB5B28"/>
    <w:rsid w:val="00CF0256"/>
    <w:rsid w:val="00CF5371"/>
    <w:rsid w:val="00D0323A"/>
    <w:rsid w:val="00D0559F"/>
    <w:rsid w:val="00D064B5"/>
    <w:rsid w:val="00D077E9"/>
    <w:rsid w:val="00D20ADC"/>
    <w:rsid w:val="00D42CB7"/>
    <w:rsid w:val="00D5413D"/>
    <w:rsid w:val="00D570A9"/>
    <w:rsid w:val="00D70D02"/>
    <w:rsid w:val="00D770C7"/>
    <w:rsid w:val="00D82777"/>
    <w:rsid w:val="00D86945"/>
    <w:rsid w:val="00D90290"/>
    <w:rsid w:val="00DA0C0F"/>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D4C17"/>
    <w:rsid w:val="00FD583F"/>
    <w:rsid w:val="00FD7488"/>
    <w:rsid w:val="00FE5D6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E2A1E22"/>
  <w15:docId w15:val="{F07A1FA9-C1F0-4ECB-8663-DB4B72712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57766B"/>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unhideWhenUsed/>
    <w:qFormat/>
    <w:rsid w:val="00BA3679"/>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57766B"/>
    <w:pPr>
      <w:ind w:left="720"/>
      <w:contextualSpacing/>
    </w:pPr>
  </w:style>
  <w:style w:type="character" w:customStyle="1" w:styleId="Ttulo3Car">
    <w:name w:val="Título 3 Car"/>
    <w:basedOn w:val="Fuentedeprrafopredeter"/>
    <w:link w:val="Ttulo3"/>
    <w:uiPriority w:val="5"/>
    <w:rsid w:val="0057766B"/>
    <w:rPr>
      <w:rFonts w:asciiTheme="majorHAnsi" w:eastAsiaTheme="majorEastAsia" w:hAnsiTheme="majorHAnsi" w:cstheme="majorBidi"/>
      <w:b/>
      <w:color w:val="012639" w:themeColor="accent1" w:themeShade="7F"/>
    </w:rPr>
  </w:style>
  <w:style w:type="character" w:customStyle="1" w:styleId="Ttulo4Car">
    <w:name w:val="Título 4 Car"/>
    <w:basedOn w:val="Fuentedeprrafopredeter"/>
    <w:link w:val="Ttulo4"/>
    <w:uiPriority w:val="1"/>
    <w:rsid w:val="00BA3679"/>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zequiel\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1EEE06D1B9475D95E6D0E1A8CEF2D4"/>
        <w:category>
          <w:name w:val="General"/>
          <w:gallery w:val="placeholder"/>
        </w:category>
        <w:types>
          <w:type w:val="bbPlcHdr"/>
        </w:types>
        <w:behaviors>
          <w:behavior w:val="content"/>
        </w:behaviors>
        <w:guid w:val="{838117FE-38FE-4FB3-96BE-55E7C87050B1}"/>
      </w:docPartPr>
      <w:docPartBody>
        <w:p w:rsidR="00282DC6" w:rsidRDefault="00282DC6">
          <w:pPr>
            <w:pStyle w:val="311EEE06D1B9475D95E6D0E1A8CEF2D4"/>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agosto 14</w:t>
          </w:r>
          <w:r w:rsidRPr="00D86945">
            <w:rPr>
              <w:rStyle w:val="SubttuloCar"/>
              <w:b/>
              <w:lang w:bidi="es-ES"/>
            </w:rPr>
            <w:fldChar w:fldCharType="end"/>
          </w:r>
        </w:p>
      </w:docPartBody>
    </w:docPart>
    <w:docPart>
      <w:docPartPr>
        <w:name w:val="B5E39E69B16D4312B92DCB8D9E79A86B"/>
        <w:category>
          <w:name w:val="General"/>
          <w:gallery w:val="placeholder"/>
        </w:category>
        <w:types>
          <w:type w:val="bbPlcHdr"/>
        </w:types>
        <w:behaviors>
          <w:behavior w:val="content"/>
        </w:behaviors>
        <w:guid w:val="{560620B8-01FC-4F50-942F-65FAC56FCD92}"/>
      </w:docPartPr>
      <w:docPartBody>
        <w:p w:rsidR="00282DC6" w:rsidRDefault="00282DC6">
          <w:pPr>
            <w:pStyle w:val="B5E39E69B16D4312B92DCB8D9E79A86B"/>
          </w:pPr>
          <w:r>
            <w:rPr>
              <w:noProof/>
              <w:lang w:bidi="es-ES"/>
            </w:rPr>
            <w:t>Su nombre</w:t>
          </w:r>
        </w:p>
      </w:docPartBody>
    </w:docPart>
    <w:docPart>
      <w:docPartPr>
        <w:name w:val="6DEC8ED3AEDC4759B9C8AF6C1D89C948"/>
        <w:category>
          <w:name w:val="General"/>
          <w:gallery w:val="placeholder"/>
        </w:category>
        <w:types>
          <w:type w:val="bbPlcHdr"/>
        </w:types>
        <w:behaviors>
          <w:behavior w:val="content"/>
        </w:behaviors>
        <w:guid w:val="{94D2CECE-73CE-4B9B-948C-DB91FB03CCE9}"/>
      </w:docPartPr>
      <w:docPartBody>
        <w:p w:rsidR="00000000" w:rsidRDefault="004D0A40" w:rsidP="004D0A40">
          <w:pPr>
            <w:pStyle w:val="6DEC8ED3AEDC4759B9C8AF6C1D89C948"/>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DC6"/>
    <w:rsid w:val="00282DC6"/>
    <w:rsid w:val="004D0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rPr>
  </w:style>
  <w:style w:type="character" w:customStyle="1" w:styleId="SubttuloCar">
    <w:name w:val="Subtítulo Car"/>
    <w:basedOn w:val="Fuentedeprrafopredeter"/>
    <w:link w:val="Subttulo"/>
    <w:uiPriority w:val="2"/>
    <w:rPr>
      <w:caps/>
      <w:color w:val="44546A" w:themeColor="text2"/>
      <w:spacing w:val="20"/>
      <w:sz w:val="32"/>
      <w:lang w:val="es-ES"/>
    </w:rPr>
  </w:style>
  <w:style w:type="paragraph" w:customStyle="1" w:styleId="311EEE06D1B9475D95E6D0E1A8CEF2D4">
    <w:name w:val="311EEE06D1B9475D95E6D0E1A8CEF2D4"/>
  </w:style>
  <w:style w:type="paragraph" w:customStyle="1" w:styleId="82495707EEE840BA98942AD961E0AB3A">
    <w:name w:val="82495707EEE840BA98942AD961E0AB3A"/>
  </w:style>
  <w:style w:type="paragraph" w:customStyle="1" w:styleId="B5E39E69B16D4312B92DCB8D9E79A86B">
    <w:name w:val="B5E39E69B16D4312B92DCB8D9E79A86B"/>
  </w:style>
  <w:style w:type="paragraph" w:customStyle="1" w:styleId="D53E4B439E6647C9856CB298F44CE556">
    <w:name w:val="D53E4B439E6647C9856CB298F44CE556"/>
  </w:style>
  <w:style w:type="paragraph" w:customStyle="1" w:styleId="6E886633572A4687B9022971C1C880C6">
    <w:name w:val="6E886633572A4687B9022971C1C880C6"/>
  </w:style>
  <w:style w:type="paragraph" w:customStyle="1" w:styleId="158581AA17774A2AA69FEBF337D42AB4">
    <w:name w:val="158581AA17774A2AA69FEBF337D42AB4"/>
  </w:style>
  <w:style w:type="paragraph" w:customStyle="1" w:styleId="F544F7C6AC0743B5B575B102C2062B4A">
    <w:name w:val="F544F7C6AC0743B5B575B102C2062B4A"/>
  </w:style>
  <w:style w:type="paragraph" w:customStyle="1" w:styleId="2559FDE8715E49CCA40E586FABF5F4DF">
    <w:name w:val="2559FDE8715E49CCA40E586FABF5F4DF"/>
  </w:style>
  <w:style w:type="paragraph" w:customStyle="1" w:styleId="6DEC8ED3AEDC4759B9C8AF6C1D89C948">
    <w:name w:val="6DEC8ED3AEDC4759B9C8AF6C1D89C948"/>
    <w:rsid w:val="004D0A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Franco Ezequiel Albornoz, Patricia Baigorria, Ezequiel Acevedo.</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Template>
  <TotalTime>432</TotalTime>
  <Pages>24</Pages>
  <Words>2920</Words>
  <Characters>16645</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Franco Ezequiel Albornoz</dc:creator>
  <cp:keywords/>
  <cp:lastModifiedBy>Franco Ezequiel Albornoz</cp:lastModifiedBy>
  <cp:revision>8</cp:revision>
  <cp:lastPrinted>2006-08-01T17:47:00Z</cp:lastPrinted>
  <dcterms:created xsi:type="dcterms:W3CDTF">2022-08-14T21:11:00Z</dcterms:created>
  <dcterms:modified xsi:type="dcterms:W3CDTF">2022-08-23T19:09:00Z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